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
<Relationships xmlns="http://schemas.openxmlformats.org/package/2006/relationships">
	<Relationship Id="rId1" Type="http://schemas.openxmlformats.org/officeDocument/2006/relationships/officeDocument" Target="word/document.xml" />
	<Relationship Id="rId2" Type="http://schemas.openxmlformats.org/officeDocument/2006/relationships/extended-properties" Target="docProps/app.xml" />
	<Relationship Id="rId3" Type="http://schemas.openxmlformats.org/package/2006/relationships/metadata/core-properties" Target="docProps/core.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3.0 -->
  <w:body>
    <w:p w:rsidR="000463D0" w:rsidRPr="00E1587A" w:rsidP="00E1587A" w14:paraId="4F1A346A" w14:textId="1B16F302">
      <w:pPr>
        <w:pStyle w:val="Centerb06"/>
      </w:pPr>
      <w:r w:rsidRPr="00956E8A">
        <w:t>I</w:t>
      </w:r>
      <w:r w:rsidRPr="00E1587A" w:rsidR="005C53E0">
        <w:t>NTELLECTUAL PROPERTY ASSIGNMENT AGREEMENT</w:t>
      </w:r>
    </w:p>
    <w:p w:rsidR="000463D0" w14:paraId="787A873A" w14:textId="682301CD">
      <w:pPr>
        <w:pStyle w:val="BodyText"/>
      </w:pPr>
      <w:r>
        <w:t xml:space="preserve">This Intellectual Property Assignment Agreement (this </w:t>
      </w:r>
      <w:r w:rsidR="00306936">
        <w:t>“</w:t>
      </w:r>
      <w:r>
        <w:rPr>
          <w:b/>
          <w:bCs/>
          <w:i/>
          <w:iCs/>
        </w:rPr>
        <w:t>Agreement</w:t>
      </w:r>
      <w:r w:rsidR="00306936">
        <w:t>”</w:t>
      </w:r>
      <w:r>
        <w:t>) is ent</w:t>
      </w:r>
      <w:r w:rsidR="006B1FC7">
        <w:t>ered as of</w:t>
      </w:r>
      <w:r w:rsidR="00E92D72">
        <w:t xml:space="preserve"> </w:t>
      </w:r>
      <w:r>
        <w:rPr>
          <w:rFonts w:ascii="Times New Roman" w:eastAsia="Times New Roman" w:hAnsi="Times New Roman" w:cs="Times New Roman"/>
          <w:b w:val="0"/>
          <w:i w:val="0"/>
          <w:vanish w:val="0"/>
          <w:color w:val="auto"/>
          <w:sz w:val="24"/>
          <w:u w:val="none"/>
          <w:bdr w:val="none" w:sz="0" w:space="0" w:color="auto"/>
        </w:rPr>
        <w:t>June 8, 2024</w:t>
      </w:r>
      <w:r w:rsidR="00E92D72">
        <w:t xml:space="preserve"> b</w:t>
      </w:r>
      <w:r>
        <w:t>y and between</w:t>
      </w:r>
      <w:r w:rsidR="008C2CDB">
        <w:t xml:space="preserve"> </w:t>
      </w:r>
      <w:r>
        <w:rPr>
          <w:rFonts w:ascii="Times New Roman" w:eastAsia="Times New Roman" w:hAnsi="Times New Roman" w:cs="Times New Roman"/>
          <w:b w:val="0"/>
          <w:i w:val="0"/>
          <w:vanish w:val="0"/>
          <w:color w:val="auto"/>
          <w:sz w:val="24"/>
          <w:u w:val="none"/>
          <w:bdr w:val="none" w:sz="0" w:space="0" w:color="auto"/>
        </w:rPr>
        <w:t>[Company Name]</w:t>
      </w:r>
      <w:r w:rsidR="002D6522">
        <w:t>,</w:t>
      </w:r>
      <w:r>
        <w:t xml:space="preserve"> a Delaware corporation (the </w:t>
      </w:r>
      <w:r w:rsidR="00306936">
        <w:t>“</w:t>
      </w:r>
      <w:r>
        <w:rPr>
          <w:b/>
          <w:bCs/>
          <w:i/>
          <w:iCs/>
        </w:rPr>
        <w:t>Company</w:t>
      </w:r>
      <w:r w:rsidR="00306936">
        <w:t>”</w:t>
      </w:r>
      <w:r>
        <w:t>), and</w:t>
      </w:r>
      <w:r w:rsidR="00E92D72">
        <w:t xml:space="preserve"> </w:t>
      </w:r>
      <w:r>
        <w:rPr>
          <w:rFonts w:ascii="Times New Roman" w:eastAsia="Times New Roman" w:hAnsi="Times New Roman" w:cs="Times New Roman"/>
          <w:b w:val="0"/>
          <w:i w:val="0"/>
          <w:vanish w:val="0"/>
          <w:color w:val="auto"/>
          <w:sz w:val="24"/>
          <w:u w:val="none"/>
          <w:bdr w:val="none" w:sz="0" w:space="0" w:color="auto"/>
        </w:rPr>
        <w:t>[Stockholder Name]</w:t>
      </w:r>
      <w:r w:rsidR="00E92D72">
        <w:t xml:space="preserve"> </w:t>
      </w:r>
      <w:r>
        <w:t>an individual (</w:t>
      </w:r>
      <w:r w:rsidR="00306936">
        <w:t>“</w:t>
      </w:r>
      <w:r w:rsidRPr="008C3DC3" w:rsidR="00D505E1">
        <w:rPr>
          <w:b/>
          <w:bCs/>
          <w:i/>
          <w:iCs/>
        </w:rPr>
        <w:t>Purchaser</w:t>
      </w:r>
      <w:r w:rsidR="00306936">
        <w:t>”</w:t>
      </w:r>
      <w:r>
        <w:t>).  The assignment and stock issuance hereunder is intended to qualify for tax-free treatment under Section 351 of the Internal Revenue Code of 1986, as amended.</w:t>
      </w:r>
    </w:p>
    <w:p w:rsidR="000463D0" w14:paraId="0FA2A31A" w14:textId="77777777">
      <w:pPr>
        <w:pStyle w:val="TabbedL1"/>
        <w:numPr>
          <w:ilvl w:val="0"/>
          <w:numId w:val="3"/>
        </w:numPr>
      </w:pPr>
      <w:r>
        <w:t>Assignment</w:t>
      </w:r>
    </w:p>
    <w:p w:rsidR="000463D0" w14:paraId="6D57C6A1" w14:textId="77777777">
      <w:pPr>
        <w:pStyle w:val="BodyText"/>
      </w:pPr>
      <w:r w:rsidRPr="008C3DC3">
        <w:t>Purchaser</w:t>
      </w:r>
      <w:r w:rsidRPr="008C3DC3" w:rsidR="005C53E0">
        <w:t xml:space="preserve"> hereby assigns to the Company exclusively throughout the world all </w:t>
      </w:r>
      <w:r w:rsidRPr="008C3DC3">
        <w:t>Purchaser</w:t>
      </w:r>
      <w:r w:rsidRPr="008C3DC3" w:rsidR="00306936">
        <w:t>’</w:t>
      </w:r>
      <w:r w:rsidRPr="008C3DC3" w:rsidR="005C53E0">
        <w:t>s right, title, and interest (choate or inchoate) in and to (a) all</w:t>
      </w:r>
      <w:r w:rsidR="005C53E0">
        <w:t xml:space="preserve"> ideas, inventions, concepts, business plans, and related work associated with the business idea for whi</w:t>
      </w:r>
      <w:r w:rsidR="00782C45">
        <w:t>ch the Company has been formed</w:t>
      </w:r>
      <w:r w:rsidR="005C53E0">
        <w:t>, (b) all work previously developed or produced in connection with the development of the Company</w:t>
      </w:r>
      <w:r w:rsidR="00306936">
        <w:t>’</w:t>
      </w:r>
      <w:r w:rsidR="005C53E0">
        <w:t>s business, (c) all precursors, portions, and work in progress with respect thereto and all inventions, works of authorship, technology, information, know-how, techniques, concepts, ideas, materials, and tools relating thereto or to the development, support, or maintenance thereof, and (d) all copyrights, patent rights</w:t>
      </w:r>
      <w:r w:rsidR="002711A9">
        <w:t>,</w:t>
      </w:r>
      <w:r w:rsidR="005C53E0">
        <w:t xml:space="preserve"> trade secret rights, trademark rights, mask works rights, sui generis database rights, domain names, social media identifiers and all other intellectual and industrial property rights of any </w:t>
      </w:r>
      <w:r w:rsidRPr="008C3DC3" w:rsidR="005C53E0">
        <w:t xml:space="preserve">sort and all business, contract rights, causes of action, and goodwill in, incorporated or embodied in, used to develop, or related to any of the foregoing (collectively, the </w:t>
      </w:r>
      <w:r w:rsidRPr="008C3DC3" w:rsidR="00306936">
        <w:t>“</w:t>
      </w:r>
      <w:r w:rsidRPr="008C3DC3" w:rsidR="005C53E0">
        <w:rPr>
          <w:b/>
          <w:bCs/>
          <w:i/>
          <w:iCs/>
        </w:rPr>
        <w:t>Intellectual Property</w:t>
      </w:r>
      <w:r w:rsidRPr="008C3DC3" w:rsidR="00306936">
        <w:t>”</w:t>
      </w:r>
      <w:r w:rsidRPr="008C3DC3" w:rsidR="005C53E0">
        <w:t>).</w:t>
      </w:r>
      <w:r w:rsidRPr="008C3DC3" w:rsidR="002711A9">
        <w:t xml:space="preserve">  If </w:t>
      </w:r>
      <w:r w:rsidRPr="008C3DC3">
        <w:t>Purchaser</w:t>
      </w:r>
      <w:r w:rsidRPr="008C3DC3" w:rsidR="002711A9">
        <w:t xml:space="preserve"> wishes to clarify that something created by </w:t>
      </w:r>
      <w:r w:rsidRPr="008C3DC3">
        <w:t>Purchaser</w:t>
      </w:r>
      <w:r w:rsidRPr="008C3DC3" w:rsidR="002711A9">
        <w:t xml:space="preserve"> that relates to Company’s actual or proposed business is not within the scope of the foregoing assignment, </w:t>
      </w:r>
      <w:r w:rsidRPr="008C3DC3">
        <w:t>Purchaser</w:t>
      </w:r>
      <w:r w:rsidRPr="008C3DC3" w:rsidR="002711A9">
        <w:t xml:space="preserve"> has listed it on </w:t>
      </w:r>
      <w:r w:rsidRPr="008C3DC3" w:rsidR="002711A9">
        <w:rPr>
          <w:u w:val="single"/>
        </w:rPr>
        <w:t>Attachment I</w:t>
      </w:r>
      <w:r w:rsidRPr="008C3DC3" w:rsidR="002711A9">
        <w:t xml:space="preserve"> in a manner that does not violate any third party rights or disclose any confidential</w:t>
      </w:r>
      <w:r w:rsidR="002711A9">
        <w:t xml:space="preserve"> information.</w:t>
      </w:r>
    </w:p>
    <w:p w:rsidR="000463D0" w14:paraId="5B6BF271" w14:textId="77777777">
      <w:pPr>
        <w:pStyle w:val="TabbedL1"/>
      </w:pPr>
      <w:r>
        <w:t>Consideration</w:t>
      </w:r>
    </w:p>
    <w:p w:rsidR="000463D0" w14:paraId="5740BEE1" w14:textId="77777777">
      <w:pPr>
        <w:pStyle w:val="BodyText"/>
      </w:pPr>
      <w:r>
        <w:t xml:space="preserve">The Company agrees </w:t>
      </w:r>
      <w:r w:rsidRPr="008C3DC3">
        <w:t xml:space="preserve">to issue to </w:t>
      </w:r>
      <w:r w:rsidRPr="008C3DC3" w:rsidR="00D505E1">
        <w:t>Purchaser</w:t>
      </w:r>
      <w:r w:rsidRPr="008C3DC3">
        <w:t xml:space="preserve"> shares of common stock of the Company on the date of this Agreement pursuant to the provisions of that certain </w:t>
      </w:r>
      <w:r w:rsidR="00A70C61">
        <w:t>Restricted</w:t>
      </w:r>
      <w:r w:rsidRPr="008C3DC3">
        <w:t xml:space="preserve"> Stock Purchase Agreement of even date herewith by and between the Company and </w:t>
      </w:r>
      <w:r w:rsidRPr="008C3DC3" w:rsidR="00D505E1">
        <w:t>Purchaser</w:t>
      </w:r>
      <w:r w:rsidRPr="008C3DC3">
        <w:t>.  The Company</w:t>
      </w:r>
      <w:r w:rsidRPr="008C3DC3" w:rsidR="00306936">
        <w:t>’</w:t>
      </w:r>
      <w:r w:rsidRPr="008C3DC3">
        <w:t xml:space="preserve">s agreement to sell to </w:t>
      </w:r>
      <w:r w:rsidRPr="008C3DC3" w:rsidR="00D505E1">
        <w:t>Purchaser</w:t>
      </w:r>
      <w:r w:rsidRPr="008C3DC3">
        <w:t xml:space="preserve"> shares of common stock shall be the only consideration required to be transferred by the Company to </w:t>
      </w:r>
      <w:r w:rsidRPr="008C3DC3" w:rsidR="00D505E1">
        <w:t>Purchaser</w:t>
      </w:r>
      <w:r w:rsidRPr="008C3DC3">
        <w:t xml:space="preserve"> in exchange for </w:t>
      </w:r>
      <w:r w:rsidRPr="008C3DC3" w:rsidR="00D505E1">
        <w:t>Purchaser</w:t>
      </w:r>
      <w:r w:rsidRPr="008C3DC3" w:rsidR="00306936">
        <w:t>’</w:t>
      </w:r>
      <w:r w:rsidRPr="008C3DC3">
        <w:t xml:space="preserve">s assignment of the Intellectual Property to the Company (and no exercise by the Company of any Repurchase Option provided for in such </w:t>
      </w:r>
      <w:r w:rsidR="00A70C61">
        <w:t>Restricted</w:t>
      </w:r>
      <w:r w:rsidRPr="008C3DC3">
        <w:t xml:space="preserve"> Stock Purchase Agreement shall in any way affect or limit the assignment of Intellectual Property or </w:t>
      </w:r>
      <w:r w:rsidRPr="008C3DC3" w:rsidR="00D505E1">
        <w:t>Purchaser</w:t>
      </w:r>
      <w:r w:rsidRPr="008C3DC3" w:rsidR="00306936">
        <w:t>’</w:t>
      </w:r>
      <w:r w:rsidRPr="008C3DC3">
        <w:t>s obligations under</w:t>
      </w:r>
      <w:r>
        <w:t xml:space="preserve"> this Agreement).</w:t>
      </w:r>
    </w:p>
    <w:p w:rsidR="000463D0" w:rsidRPr="008C3DC3" w14:paraId="69E791CE" w14:textId="77777777">
      <w:pPr>
        <w:pStyle w:val="TabbedL1"/>
      </w:pPr>
      <w:r w:rsidRPr="008C3DC3">
        <w:t>Further Assurances; Moral Rights</w:t>
      </w:r>
    </w:p>
    <w:p w:rsidR="000463D0" w:rsidRPr="008C3DC3" w14:paraId="73D18465" w14:textId="77777777">
      <w:pPr>
        <w:pStyle w:val="TabbedL2"/>
      </w:pPr>
      <w:r w:rsidRPr="008C3DC3">
        <w:t>Purchaser</w:t>
      </w:r>
      <w:r w:rsidRPr="008C3DC3" w:rsidR="005C53E0">
        <w:t xml:space="preserve"> agrees to assist the Company in every legal way to evidence, record, and perfect the assignment set forth in Section 1 of this Agreement and to apply for and obtain recordation of, and from time to time enforce, maintain, and defend, such assigned rights.  If the Company is unable for any reason whatsoever to secure the </w:t>
      </w:r>
      <w:r w:rsidRPr="008C3DC3">
        <w:t>Purchaser</w:t>
      </w:r>
      <w:r w:rsidRPr="008C3DC3" w:rsidR="00306936">
        <w:t>’</w:t>
      </w:r>
      <w:r w:rsidRPr="008C3DC3" w:rsidR="005C53E0">
        <w:t xml:space="preserve">s signature to any document it is entitled to under this Section 3(a), </w:t>
      </w:r>
      <w:r w:rsidRPr="008C3DC3">
        <w:t>Purchaser</w:t>
      </w:r>
      <w:r w:rsidRPr="008C3DC3" w:rsidR="005C53E0">
        <w:t xml:space="preserve"> hereby irrevocably designates and appoints the Company and its duly authorized officers and agents, as his</w:t>
      </w:r>
      <w:r w:rsidR="005C53E0">
        <w:t xml:space="preserve"> agents and attorneys-in-fact with full power of substitution to act for and on his behalf and </w:t>
      </w:r>
      <w:r w:rsidRPr="008C3DC3" w:rsidR="005C53E0">
        <w:t xml:space="preserve">instead of </w:t>
      </w:r>
      <w:r w:rsidRPr="008C3DC3">
        <w:t>Purchaser</w:t>
      </w:r>
      <w:r w:rsidRPr="008C3DC3" w:rsidR="005C53E0">
        <w:t xml:space="preserve">, to execute and file any such document or documents and to do all other lawfully permitted acts to further the purposes of the foregoing with the same legal force and effect as if executed by </w:t>
      </w:r>
      <w:r w:rsidRPr="008C3DC3">
        <w:t>Purchaser</w:t>
      </w:r>
      <w:r w:rsidRPr="008C3DC3" w:rsidR="005C53E0">
        <w:t>.</w:t>
      </w:r>
    </w:p>
    <w:p w:rsidR="000463D0" w:rsidRPr="008C3DC3" w14:paraId="47D0FA7F" w14:textId="77777777">
      <w:pPr>
        <w:pStyle w:val="TabbedL2"/>
      </w:pPr>
      <w:r w:rsidRPr="008C3DC3">
        <w:t xml:space="preserve">To the extent allowed by law, the Company and </w:t>
      </w:r>
      <w:r w:rsidRPr="008C3DC3" w:rsidR="00D505E1">
        <w:t>Purchaser</w:t>
      </w:r>
      <w:r w:rsidRPr="008C3DC3">
        <w:t xml:space="preserve"> acknowledge and agree that the assignment in Section 1 of this Agreement includes all rights of paternity, integrity, disclosure, and withdrawal and any other rights that may be known as or referred to as </w:t>
      </w:r>
      <w:r w:rsidRPr="008C3DC3" w:rsidR="00306936">
        <w:t>“</w:t>
      </w:r>
      <w:r w:rsidRPr="008C3DC3">
        <w:t>moral rights,</w:t>
      </w:r>
      <w:r w:rsidRPr="008C3DC3" w:rsidR="00306936">
        <w:t>”</w:t>
      </w:r>
      <w:r w:rsidRPr="008C3DC3">
        <w:t xml:space="preserve"> </w:t>
      </w:r>
      <w:r w:rsidRPr="008C3DC3" w:rsidR="00306936">
        <w:t>“</w:t>
      </w:r>
      <w:r w:rsidRPr="008C3DC3">
        <w:t>artist</w:t>
      </w:r>
      <w:r w:rsidRPr="008C3DC3" w:rsidR="00306936">
        <w:t>’</w:t>
      </w:r>
      <w:r w:rsidRPr="008C3DC3">
        <w:t>s rights,</w:t>
      </w:r>
      <w:r w:rsidRPr="008C3DC3" w:rsidR="00306936">
        <w:t>”</w:t>
      </w:r>
      <w:r w:rsidRPr="008C3DC3">
        <w:t xml:space="preserve"> </w:t>
      </w:r>
      <w:r w:rsidRPr="008C3DC3" w:rsidR="00306936">
        <w:t>“</w:t>
      </w:r>
      <w:r w:rsidRPr="008C3DC3">
        <w:t>droit moral</w:t>
      </w:r>
      <w:r w:rsidRPr="008C3DC3" w:rsidR="00306936">
        <w:t>”</w:t>
      </w:r>
      <w:r w:rsidRPr="008C3DC3">
        <w:t xml:space="preserve"> or the like (collectively, </w:t>
      </w:r>
      <w:r w:rsidRPr="008C3DC3" w:rsidR="00306936">
        <w:t>“</w:t>
      </w:r>
      <w:r w:rsidRPr="008C3DC3">
        <w:rPr>
          <w:b/>
          <w:bCs/>
          <w:i/>
          <w:iCs/>
        </w:rPr>
        <w:t>Moral Rights</w:t>
      </w:r>
      <w:r w:rsidRPr="008C3DC3" w:rsidR="00306936">
        <w:t>”</w:t>
      </w:r>
      <w:r w:rsidRPr="008C3DC3">
        <w:t xml:space="preserve">).  To the extent </w:t>
      </w:r>
      <w:r w:rsidRPr="008C3DC3" w:rsidR="00D505E1">
        <w:t>Purchaser</w:t>
      </w:r>
      <w:r w:rsidRPr="008C3DC3">
        <w:t xml:space="preserve"> retains any such Moral Rights under applicable law, </w:t>
      </w:r>
      <w:r w:rsidRPr="008C3DC3" w:rsidR="00D505E1">
        <w:t>Purchaser</w:t>
      </w:r>
      <w:r w:rsidRPr="008C3DC3">
        <w:t xml:space="preserve"> hereby ratifies and consents to, and provides all necessary ratifications and consents to, any action that may be taken with respect to such Moral Rights by or authorized by the Company; </w:t>
      </w:r>
      <w:r w:rsidRPr="008C3DC3" w:rsidR="00D505E1">
        <w:t>Purchaser</w:t>
      </w:r>
      <w:r w:rsidRPr="008C3DC3">
        <w:t xml:space="preserve"> agrees not to assert any Moral Rights with respect thereto.  </w:t>
      </w:r>
      <w:r w:rsidRPr="008C3DC3" w:rsidR="00D505E1">
        <w:t>Purchaser</w:t>
      </w:r>
      <w:r w:rsidRPr="008C3DC3">
        <w:t xml:space="preserve"> will confirm any such ratifications, consents, and agreements from time to time as requested by the Company.</w:t>
      </w:r>
    </w:p>
    <w:p w:rsidR="000463D0" w:rsidRPr="008C3DC3" w14:paraId="3726B1E1" w14:textId="77777777">
      <w:pPr>
        <w:pStyle w:val="TabbedL1"/>
      </w:pPr>
      <w:r w:rsidRPr="008C3DC3">
        <w:t>Confidential Information</w:t>
      </w:r>
    </w:p>
    <w:p w:rsidR="000463D0" w:rsidRPr="008C3DC3" w14:paraId="6282D31D" w14:textId="5ED67FA2">
      <w:pPr>
        <w:pStyle w:val="BodyText"/>
      </w:pPr>
      <w:r w:rsidRPr="008C3DC3">
        <w:t>Purchaser</w:t>
      </w:r>
      <w:r w:rsidRPr="008C3DC3" w:rsidR="005C53E0">
        <w:t xml:space="preserve"> will not use or disclose anything assigned to the Company hereunder or any other technical or business information or plans of the Company, except to the extent </w:t>
      </w:r>
      <w:r w:rsidRPr="008C3DC3">
        <w:t>Purchaser</w:t>
      </w:r>
      <w:r w:rsidRPr="008C3DC3" w:rsidR="005C53E0">
        <w:t xml:space="preserve"> (a) can document that it is generally available (through no fault of </w:t>
      </w:r>
      <w:r w:rsidRPr="008C3DC3">
        <w:t>Purchaser</w:t>
      </w:r>
      <w:r w:rsidRPr="008C3DC3" w:rsidR="005C53E0">
        <w:t xml:space="preserve">) for use and disclosure by the public without any charge, license, or restriction, or (b) is permitted to use or disclose such information or plans pursuant to </w:t>
      </w:r>
      <w:r w:rsidR="00151DA0">
        <w:t>a</w:t>
      </w:r>
      <w:r w:rsidRPr="008C3DC3" w:rsidR="005C53E0">
        <w:t xml:space="preserve"> </w:t>
      </w:r>
      <w:r w:rsidR="00151DA0">
        <w:t>p</w:t>
      </w:r>
      <w:r w:rsidRPr="008C3DC3" w:rsidR="005C53E0">
        <w:t xml:space="preserve">roprietary </w:t>
      </w:r>
      <w:r w:rsidR="00151DA0">
        <w:t>i</w:t>
      </w:r>
      <w:r w:rsidRPr="008C3DC3" w:rsidR="005C53E0">
        <w:t xml:space="preserve">nformation and </w:t>
      </w:r>
      <w:r w:rsidR="00151DA0">
        <w:t>i</w:t>
      </w:r>
      <w:r w:rsidRPr="008C3DC3" w:rsidR="005C53E0">
        <w:t xml:space="preserve">nventions </w:t>
      </w:r>
      <w:r w:rsidR="00151DA0">
        <w:t>a</w:t>
      </w:r>
      <w:r w:rsidRPr="008C3DC3" w:rsidR="005C53E0">
        <w:t xml:space="preserve">greement to be entered into by and between </w:t>
      </w:r>
      <w:r w:rsidRPr="008C3DC3">
        <w:t>Purchaser</w:t>
      </w:r>
      <w:r w:rsidRPr="008C3DC3" w:rsidR="005C53E0">
        <w:t xml:space="preserve"> and the Company on or after the date of this Agreement.  </w:t>
      </w:r>
      <w:r w:rsidRPr="008C3DC3">
        <w:t>Purchaser</w:t>
      </w:r>
      <w:r w:rsidRPr="008C3DC3" w:rsidR="005C53E0">
        <w:t xml:space="preserve"> recognizes and agrees that there is no adequate remedy at law for a breach of this Section 4, that such a breach would irreparably harm the Company and that the Company is entitled to equitable relief (including, without limitation, injunctions) with respect to any such breach or potential breach in addition to any other remedies.</w:t>
      </w:r>
    </w:p>
    <w:p w:rsidR="000463D0" w:rsidRPr="008C3DC3" w14:paraId="4FE9D939" w14:textId="77777777">
      <w:pPr>
        <w:pStyle w:val="TabbedL1"/>
      </w:pPr>
      <w:r w:rsidRPr="008C3DC3">
        <w:t>Warranty</w:t>
      </w:r>
    </w:p>
    <w:p w:rsidR="000463D0" w14:paraId="593F49CE" w14:textId="77777777">
      <w:pPr>
        <w:pStyle w:val="BodyText"/>
      </w:pPr>
      <w:r w:rsidRPr="008C3DC3">
        <w:t>Purchaser</w:t>
      </w:r>
      <w:r w:rsidRPr="008C3DC3" w:rsidR="005C53E0">
        <w:t xml:space="preserve"> represents and warrants to the Company that the </w:t>
      </w:r>
      <w:r w:rsidRPr="008C3DC3">
        <w:t>Purchaser</w:t>
      </w:r>
      <w:r w:rsidRPr="008C3DC3" w:rsidR="005C53E0">
        <w:t xml:space="preserve"> (a) was the sole owner (other than the Company and any other individual executing an Intellectual Property Assignment Agreement with the Company on or about the date hereof) of all right, title, and interest in the Intellectual Property, (b) has not assigned, transferred, licensed, pledged, or otherwise encumbered any Intellectual Property or agreed to do so, (c) has full power and authority to enter into this Agreement and to make the assignment as provided in Section 1, (d) is not aware of any violation, infringement, or misappropriation of any third party</w:t>
      </w:r>
      <w:r w:rsidRPr="008C3DC3" w:rsidR="00306936">
        <w:t>’</w:t>
      </w:r>
      <w:r w:rsidRPr="008C3DC3" w:rsidR="005C53E0">
        <w:t>s rights (or any claim thereof) by the Intellectual Property, (e) was not acting within the scope of employment by any third party when conceiving, creating, or otherwise performing any activity with respect to anything purportedly assigned in Section 1 of this Agreement, and (f) is not aware of any questions or challenges with respect to the patentability or validity of any claims of any existing patents or patent applications relating to the Intellectual Property.</w:t>
      </w:r>
    </w:p>
    <w:p w:rsidR="000463D0" w14:paraId="6BFF4577" w14:textId="77777777">
      <w:pPr>
        <w:pStyle w:val="TabbedL1"/>
      </w:pPr>
      <w:r>
        <w:t>Miscellaneous</w:t>
      </w:r>
    </w:p>
    <w:p w:rsidR="000463D0" w14:paraId="3B18DA12" w14:textId="77777777">
      <w:pPr>
        <w:pStyle w:val="BodyText"/>
      </w:pPr>
      <w:r>
        <w:t xml:space="preserve">This Agreement is </w:t>
      </w:r>
      <w:r w:rsidRPr="008C3DC3">
        <w:t xml:space="preserve">not assignable or transferable by </w:t>
      </w:r>
      <w:r w:rsidRPr="008C3DC3" w:rsidR="00D505E1">
        <w:t>Purchaser</w:t>
      </w:r>
      <w:r w:rsidRPr="008C3DC3">
        <w:t xml:space="preserve"> without the prior written consent of the Company; any attempt to do so shall be void.  Any notice, report, approval, or consent required or permitted hereunder shall be in writing and will</w:t>
      </w:r>
      <w:r>
        <w:t xml:space="preserve"> be deemed to have been duly given if delivered personally or mailed by first-class, registered or certified U.S. mail, postage prepaid, to the respective addresses of the parties as set forth below (or such other address as a party may designate by ten days</w:t>
      </w:r>
      <w:r w:rsidR="00306936">
        <w:t>’</w:t>
      </w:r>
      <w:r>
        <w:t xml:space="preserve"> notice).  No failure to exercise, and no delay in exercising, on the part of either party, any privilege, any power or any rights hereunder will operate as a waiver </w:t>
      </w:r>
      <w:r>
        <w:t xml:space="preserve">thereof, nor will any single or partial exercise of any right or power hereunder preclude further exercise of any other right hereunder.  If any provision of this Agreement shall be adjudged by any court of competent jurisdiction to be unenforceable or invalid, that provision shall be limited or eliminated to the minimum extent necessary so that this Agreement shall otherwise remain in full force and effect and enforceable.  This Agreement shall be deemed to have been made in, and shall be construed pursuant to the laws of, the State of </w:t>
      </w:r>
      <w:r w:rsidR="00D26A78">
        <w:t>Delaware</w:t>
      </w:r>
      <w:r>
        <w:t xml:space="preserve"> and the United States without regard to conflicts of </w:t>
      </w:r>
      <w:r>
        <w:t>laws</w:t>
      </w:r>
      <w:r>
        <w:t xml:space="preserve"> provisions thereof.  The prevailing party in any action to enforce this </w:t>
      </w:r>
      <w:r w:rsidRPr="008C3DC3">
        <w:t>Agreement shall be entitled to recover costs and expenses including, without limitation, attorneys</w:t>
      </w:r>
      <w:r w:rsidRPr="008C3DC3" w:rsidR="00306936">
        <w:t>’</w:t>
      </w:r>
      <w:r w:rsidRPr="008C3DC3">
        <w:t xml:space="preserve"> fees.  The terms of this Agreement are confidential to the Company, and no press release or other written or oral disclosure of any nature regarding the compensation terms of this Agreement shall be made by </w:t>
      </w:r>
      <w:r w:rsidRPr="008C3DC3" w:rsidR="00D505E1">
        <w:t>Purchaser</w:t>
      </w:r>
      <w:r w:rsidRPr="008C3DC3">
        <w:t xml:space="preserve"> without the Company</w:t>
      </w:r>
      <w:r w:rsidRPr="008C3DC3" w:rsidR="00306936">
        <w:t>’</w:t>
      </w:r>
      <w:r w:rsidRPr="008C3DC3">
        <w:t>s prior written approval; provided, however, approval for such disclosure shall be deemed</w:t>
      </w:r>
      <w:r>
        <w:t xml:space="preserve"> given to the extent such disclosure is required to comply with governmental rules.  Any waivers or amendments shall be effective only if made in writing and signed by a representative of the respective parties authorized to bind the parties.  Both parties agree that this Agreement is the complete and exclusive statement of the mutual understanding of the parties and supersedes and cancels all previous written and oral agreements and communications relating to the subject matter of this Agreement.</w:t>
      </w:r>
    </w:p>
    <w:p w:rsidR="000463D0" w14:paraId="4372B77C" w14:textId="77777777"/>
    <w:p w:rsidR="000463D0" w14:paraId="22F5ECCF" w14:textId="77777777">
      <w:pPr>
        <w:pStyle w:val="Center"/>
      </w:pPr>
      <w:r>
        <w:t>[</w:t>
      </w:r>
      <w:r>
        <w:rPr>
          <w:i/>
          <w:iCs/>
        </w:rPr>
        <w:t>Signature page follows</w:t>
      </w:r>
      <w:r>
        <w:t>]</w:t>
      </w:r>
    </w:p>
    <w:p w:rsidR="000463D0" w14:paraId="4F8A9618" w14:textId="77777777">
      <w:pPr>
        <w:pStyle w:val="BodyText"/>
        <w:sectPr>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576" w:gutter="0"/>
          <w:pgNumType w:start="1"/>
          <w:cols w:space="720"/>
          <w:formProt w:val="0"/>
          <w:titlePg/>
          <w:docGrid w:linePitch="360"/>
        </w:sectPr>
      </w:pPr>
    </w:p>
    <w:p w:rsidR="000463D0" w14:paraId="12ACE8D8" w14:textId="77777777">
      <w:pPr>
        <w:pStyle w:val="BodyText"/>
      </w:pPr>
      <w:r>
        <w:t>IN WITNESS WHEREOF, the parties hereto have executed this Agreement on the day and year first indicated above.</w:t>
      </w:r>
    </w:p>
    <w:tbl>
      <w:tblPr>
        <w:tblW w:w="9477" w:type="dxa"/>
        <w:tblLayout w:type="fixed"/>
        <w:tblCellMar>
          <w:left w:w="58" w:type="dxa"/>
          <w:right w:w="58" w:type="dxa"/>
        </w:tblCellMar>
        <w:tblLook w:val="01E0"/>
      </w:tblPr>
      <w:tblGrid>
        <w:gridCol w:w="4451"/>
        <w:gridCol w:w="575"/>
        <w:gridCol w:w="4451"/>
      </w:tblGrid>
      <w:tr w14:paraId="6FCD5B01" w14:textId="77777777">
        <w:tblPrEx>
          <w:tblW w:w="9477" w:type="dxa"/>
          <w:tblLayout w:type="fixed"/>
          <w:tblCellMar>
            <w:left w:w="58" w:type="dxa"/>
            <w:right w:w="58" w:type="dxa"/>
          </w:tblCellMar>
          <w:tblLook w:val="01E0"/>
        </w:tblPrEx>
        <w:tc>
          <w:tcPr>
            <w:tcW w:w="4451" w:type="dxa"/>
            <w:shd w:val="clear" w:color="auto" w:fill="auto"/>
          </w:tcPr>
          <w:p w:rsidR="000463D0" w14:paraId="0E6D5CF2" w14:textId="77777777">
            <w:pPr>
              <w:tabs>
                <w:tab w:val="left" w:pos="4320"/>
              </w:tabs>
            </w:pPr>
          </w:p>
        </w:tc>
        <w:tc>
          <w:tcPr>
            <w:tcW w:w="575" w:type="dxa"/>
            <w:shd w:val="clear" w:color="auto" w:fill="auto"/>
          </w:tcPr>
          <w:p w:rsidR="000463D0" w14:paraId="1493656A" w14:textId="77777777">
            <w:pPr>
              <w:tabs>
                <w:tab w:val="left" w:pos="4320"/>
              </w:tabs>
            </w:pPr>
          </w:p>
        </w:tc>
        <w:tc>
          <w:tcPr>
            <w:tcW w:w="4451" w:type="dxa"/>
            <w:shd w:val="clear" w:color="auto" w:fill="auto"/>
          </w:tcPr>
          <w:p w:rsidR="000463D0" w14:paraId="75A66181" w14:textId="74B9FDAB">
            <w:pPr>
              <w:tabs>
                <w:tab w:val="left" w:pos="4320"/>
              </w:tabs>
              <w:rPr>
                <w:b/>
                <w:bCs/>
              </w:rPr>
            </w:pPr>
            <w:r>
              <w:rPr>
                <w:rFonts w:ascii="Times New Roman" w:eastAsia="Times New Roman" w:hAnsi="Times New Roman" w:cs="Times New Roman"/>
                <w:b w:val="0"/>
                <w:i w:val="0"/>
                <w:vanish w:val="0"/>
                <w:color w:val="auto"/>
                <w:sz w:val="24"/>
                <w:u w:val="none"/>
                <w:bdr w:val="none" w:sz="0" w:space="0" w:color="auto"/>
              </w:rPr>
              <w:t>[Company Name]</w:t>
            </w:r>
          </w:p>
          <w:p w:rsidR="000463D0" w14:paraId="0AF79571" w14:textId="77777777">
            <w:pPr>
              <w:tabs>
                <w:tab w:val="left" w:pos="4320"/>
              </w:tabs>
            </w:pPr>
          </w:p>
          <w:p w:rsidR="000463D0" w14:paraId="572CC207" w14:textId="77777777">
            <w:pPr>
              <w:tabs>
                <w:tab w:val="left" w:pos="4320"/>
              </w:tabs>
            </w:pPr>
          </w:p>
          <w:p w:rsidR="000463D0" w14:paraId="6B1C664D" w14:textId="77777777">
            <w:pPr>
              <w:tabs>
                <w:tab w:val="left" w:pos="4320"/>
              </w:tabs>
            </w:pPr>
          </w:p>
          <w:p w:rsidR="000463D0" w14:paraId="3B8D770F" w14:textId="77777777">
            <w:pPr>
              <w:tabs>
                <w:tab w:val="left" w:pos="4320"/>
              </w:tabs>
            </w:pPr>
            <w:r>
              <w:t>By:</w:t>
            </w:r>
            <w:r>
              <w:rPr>
                <w:u w:val="single"/>
              </w:rPr>
              <w:tab/>
            </w:r>
          </w:p>
          <w:p w:rsidR="000463D0" w14:paraId="3D1D4142" w14:textId="011F93AF">
            <w:pPr>
              <w:tabs>
                <w:tab w:val="left" w:pos="4320"/>
              </w:tabs>
            </w:pPr>
            <w:r>
              <w:t>Name:</w:t>
            </w:r>
            <w:r w:rsidR="00E92D72">
              <w:t xml:space="preserve"> </w:t>
            </w:r>
            <w:r>
              <w:rPr>
                <w:rFonts w:ascii="Times New Roman" w:eastAsia="Times New Roman" w:hAnsi="Times New Roman" w:cs="Times New Roman"/>
                <w:b w:val="0"/>
                <w:i w:val="0"/>
                <w:vanish w:val="0"/>
                <w:color w:val="auto"/>
                <w:sz w:val="24"/>
                <w:u w:val="none"/>
                <w:bdr w:val="none" w:sz="0" w:space="0" w:color="auto"/>
              </w:rPr>
              <w:t>[Authorized Signatory Name]</w:t>
            </w:r>
          </w:p>
          <w:p w:rsidR="000463D0" w14:paraId="265D4D68" w14:textId="455A8C2A">
            <w:pPr>
              <w:tabs>
                <w:tab w:val="left" w:pos="4320"/>
              </w:tabs>
            </w:pPr>
            <w:r>
              <w:t>Title:</w:t>
            </w:r>
            <w:r w:rsidR="00E92D72">
              <w:t xml:space="preserve"> </w:t>
            </w:r>
            <w:r>
              <w:rPr>
                <w:rFonts w:ascii="Times New Roman" w:eastAsia="Times New Roman" w:hAnsi="Times New Roman" w:cs="Times New Roman"/>
                <w:b w:val="0"/>
                <w:i w:val="0"/>
                <w:vanish w:val="0"/>
                <w:color w:val="auto"/>
                <w:sz w:val="24"/>
                <w:u w:val="none"/>
                <w:bdr w:val="none" w:sz="0" w:space="0" w:color="auto"/>
              </w:rPr>
              <w:t>[Authorized Signatory Title]</w:t>
            </w:r>
            <w:r w:rsidR="00E92D72">
              <w:t xml:space="preserve"> </w:t>
            </w:r>
          </w:p>
          <w:p w:rsidR="000463D0" w14:paraId="646F4CBF" w14:textId="77777777">
            <w:pPr>
              <w:tabs>
                <w:tab w:val="left" w:pos="4320"/>
              </w:tabs>
            </w:pPr>
          </w:p>
          <w:p w:rsidR="000463D0" w:rsidP="00D26A78" w14:paraId="1CE01D8C" w14:textId="60FF841E">
            <w:pPr>
              <w:tabs>
                <w:tab w:val="left" w:pos="4320"/>
              </w:tabs>
            </w:pPr>
            <w:r>
              <w:t>Address:</w:t>
            </w:r>
            <w:r w:rsidR="00D26A78">
              <w:t xml:space="preserve"> </w:t>
            </w:r>
          </w:p>
          <w:p w:rsidR="00E92D72" w:rsidP="00D26A78" w14:paraId="457C5AF9" w14:textId="1363564F">
            <w:pPr>
              <w:tabs>
                <w:tab w:val="left" w:pos="4320"/>
              </w:tabs>
            </w:pPr>
            <w:r>
              <w:rPr>
                <w:rFonts w:ascii="Times New Roman" w:eastAsia="Times New Roman" w:hAnsi="Times New Roman" w:cs="Times New Roman"/>
                <w:b w:val="0"/>
                <w:i w:val="0"/>
                <w:vanish w:val="0"/>
                <w:color w:val="auto"/>
                <w:sz w:val="24"/>
                <w:u w:val="none"/>
                <w:bdr w:val="none" w:sz="0" w:space="0" w:color="auto"/>
              </w:rPr>
              <w:t>[Company Street]</w:t>
            </w:r>
          </w:p>
          <w:p w:rsidR="00E92D72" w:rsidP="00D26A78" w14:paraId="772ED841" w14:textId="33E48F43">
            <w:pPr>
              <w:tabs>
                <w:tab w:val="left" w:pos="4320"/>
              </w:tabs>
            </w:pPr>
            <w:r>
              <w:rPr>
                <w:rFonts w:ascii="Times New Roman" w:eastAsia="Times New Roman" w:hAnsi="Times New Roman" w:cs="Times New Roman"/>
                <w:b w:val="0"/>
                <w:i w:val="0"/>
                <w:vanish w:val="0"/>
                <w:color w:val="auto"/>
                <w:sz w:val="24"/>
                <w:u w:val="none"/>
                <w:bdr w:val="none" w:sz="0" w:space="0" w:color="auto"/>
              </w:rPr>
              <w:t>[Company Address City]</w:t>
            </w:r>
            <w:r>
              <w:t xml:space="preserve">, </w:t>
            </w:r>
            <w:r>
              <w:rPr>
                <w:rFonts w:ascii="Times New Roman" w:eastAsia="Times New Roman" w:hAnsi="Times New Roman" w:cs="Times New Roman"/>
                <w:b w:val="0"/>
                <w:i w:val="0"/>
                <w:vanish w:val="0"/>
                <w:color w:val="auto"/>
                <w:sz w:val="24"/>
                <w:u w:val="none"/>
                <w:bdr w:val="none" w:sz="0" w:space="0" w:color="auto"/>
              </w:rPr>
              <w:t>Alabama</w:t>
            </w:r>
            <w:r>
              <w:t xml:space="preserve"> </w:t>
            </w:r>
            <w:r>
              <w:rPr>
                <w:rFonts w:ascii="Times New Roman" w:eastAsia="Times New Roman" w:hAnsi="Times New Roman" w:cs="Times New Roman"/>
                <w:b w:val="0"/>
                <w:i w:val="0"/>
                <w:vanish w:val="0"/>
                <w:color w:val="auto"/>
                <w:sz w:val="24"/>
                <w:u w:val="none"/>
                <w:bdr w:val="none" w:sz="0" w:space="0" w:color="auto"/>
              </w:rPr>
              <w:t>[Company Address Zip code]</w:t>
            </w:r>
          </w:p>
          <w:p w:rsidR="000463D0" w14:paraId="1C07BC3E" w14:textId="2D9FA812">
            <w:pPr>
              <w:tabs>
                <w:tab w:val="left" w:pos="4320"/>
              </w:tabs>
            </w:pPr>
          </w:p>
        </w:tc>
      </w:tr>
      <w:tr w14:paraId="22BB1AF9" w14:textId="77777777">
        <w:tblPrEx>
          <w:tblW w:w="9477" w:type="dxa"/>
          <w:tblLayout w:type="fixed"/>
          <w:tblCellMar>
            <w:left w:w="58" w:type="dxa"/>
            <w:right w:w="58" w:type="dxa"/>
          </w:tblCellMar>
          <w:tblLook w:val="01E0"/>
        </w:tblPrEx>
        <w:tc>
          <w:tcPr>
            <w:tcW w:w="4451" w:type="dxa"/>
            <w:shd w:val="clear" w:color="auto" w:fill="auto"/>
          </w:tcPr>
          <w:p w:rsidR="000463D0" w14:paraId="34293651" w14:textId="77777777">
            <w:pPr>
              <w:tabs>
                <w:tab w:val="left" w:pos="4320"/>
              </w:tabs>
            </w:pPr>
          </w:p>
          <w:p w:rsidR="000463D0" w14:paraId="2C158C21" w14:textId="77777777">
            <w:pPr>
              <w:tabs>
                <w:tab w:val="left" w:pos="4320"/>
              </w:tabs>
            </w:pPr>
          </w:p>
        </w:tc>
        <w:tc>
          <w:tcPr>
            <w:tcW w:w="575" w:type="dxa"/>
            <w:shd w:val="clear" w:color="auto" w:fill="auto"/>
          </w:tcPr>
          <w:p w:rsidR="000463D0" w14:paraId="51ADAB7F" w14:textId="77777777">
            <w:pPr>
              <w:tabs>
                <w:tab w:val="left" w:pos="4320"/>
              </w:tabs>
            </w:pPr>
          </w:p>
        </w:tc>
        <w:tc>
          <w:tcPr>
            <w:tcW w:w="4451" w:type="dxa"/>
            <w:shd w:val="clear" w:color="auto" w:fill="auto"/>
          </w:tcPr>
          <w:p w:rsidR="000463D0" w14:paraId="0E991B5B" w14:textId="77777777">
            <w:pPr>
              <w:tabs>
                <w:tab w:val="left" w:pos="4320"/>
              </w:tabs>
              <w:rPr>
                <w:b/>
              </w:rPr>
            </w:pPr>
          </w:p>
        </w:tc>
      </w:tr>
      <w:tr w14:paraId="6F48DDF5" w14:textId="77777777">
        <w:tblPrEx>
          <w:tblW w:w="9477" w:type="dxa"/>
          <w:tblLayout w:type="fixed"/>
          <w:tblCellMar>
            <w:left w:w="58" w:type="dxa"/>
            <w:right w:w="58" w:type="dxa"/>
          </w:tblCellMar>
          <w:tblLook w:val="01E0"/>
        </w:tblPrEx>
        <w:tc>
          <w:tcPr>
            <w:tcW w:w="4451" w:type="dxa"/>
            <w:shd w:val="clear" w:color="auto" w:fill="auto"/>
          </w:tcPr>
          <w:p w:rsidR="000463D0" w14:paraId="7F067CAC" w14:textId="77777777">
            <w:pPr>
              <w:tabs>
                <w:tab w:val="left" w:pos="4320"/>
              </w:tabs>
            </w:pPr>
          </w:p>
        </w:tc>
        <w:tc>
          <w:tcPr>
            <w:tcW w:w="575" w:type="dxa"/>
            <w:shd w:val="clear" w:color="auto" w:fill="auto"/>
          </w:tcPr>
          <w:p w:rsidR="000463D0" w14:paraId="36E9D7DC" w14:textId="77777777">
            <w:pPr>
              <w:tabs>
                <w:tab w:val="left" w:pos="4320"/>
              </w:tabs>
            </w:pPr>
          </w:p>
        </w:tc>
        <w:tc>
          <w:tcPr>
            <w:tcW w:w="4451" w:type="dxa"/>
            <w:shd w:val="clear" w:color="auto" w:fill="auto"/>
          </w:tcPr>
          <w:p w:rsidR="000463D0" w14:paraId="440AD2B0" w14:textId="60580CFE">
            <w:pPr>
              <w:tabs>
                <w:tab w:val="left" w:pos="4320"/>
              </w:tabs>
            </w:pPr>
            <w:r>
              <w:rPr>
                <w:rFonts w:ascii="Times New Roman" w:eastAsia="Times New Roman" w:hAnsi="Times New Roman" w:cs="Times New Roman"/>
                <w:b w:val="0"/>
                <w:i w:val="0"/>
                <w:vanish w:val="0"/>
                <w:color w:val="auto"/>
                <w:sz w:val="24"/>
                <w:u w:val="none"/>
                <w:bdr w:val="none" w:sz="0" w:space="0" w:color="auto"/>
              </w:rPr>
              <w:t>[Stockholder Name]</w:t>
            </w:r>
            <w:r w:rsidR="005C53E0">
              <w:t>,</w:t>
            </w:r>
            <w:r w:rsidR="005C53E0">
              <w:br/>
              <w:t>an individual</w:t>
            </w:r>
          </w:p>
          <w:p w:rsidR="000463D0" w14:paraId="6E417384" w14:textId="77777777">
            <w:pPr>
              <w:tabs>
                <w:tab w:val="left" w:pos="4320"/>
              </w:tabs>
              <w:rPr>
                <w:b/>
              </w:rPr>
            </w:pPr>
          </w:p>
          <w:p w:rsidR="000463D0" w14:paraId="5FF97707" w14:textId="77777777">
            <w:pPr>
              <w:tabs>
                <w:tab w:val="left" w:pos="4320"/>
              </w:tabs>
            </w:pPr>
          </w:p>
          <w:p w:rsidR="000463D0" w14:paraId="00582CED" w14:textId="77777777">
            <w:pPr>
              <w:tabs>
                <w:tab w:val="left" w:pos="4320"/>
              </w:tabs>
            </w:pPr>
          </w:p>
          <w:p w:rsidR="000463D0" w14:paraId="51C02A5B" w14:textId="77777777">
            <w:pPr>
              <w:tabs>
                <w:tab w:val="left" w:pos="4320"/>
              </w:tabs>
              <w:rPr>
                <w:u w:val="single"/>
              </w:rPr>
            </w:pPr>
            <w:r>
              <w:rPr>
                <w:u w:val="single"/>
              </w:rPr>
              <w:tab/>
            </w:r>
          </w:p>
          <w:p w:rsidR="000463D0" w14:paraId="5425CFFB" w14:textId="77777777">
            <w:pPr>
              <w:tabs>
                <w:tab w:val="left" w:pos="4320"/>
              </w:tabs>
            </w:pPr>
            <w:r>
              <w:t>(Signature)</w:t>
            </w:r>
          </w:p>
          <w:p w:rsidR="000463D0" w14:paraId="49A8C020" w14:textId="77777777">
            <w:pPr>
              <w:tabs>
                <w:tab w:val="left" w:pos="4320"/>
              </w:tabs>
            </w:pPr>
          </w:p>
          <w:p w:rsidR="000463D0" w14:paraId="69DF73B3" w14:textId="77777777">
            <w:pPr>
              <w:tabs>
                <w:tab w:val="left" w:pos="4320"/>
              </w:tabs>
            </w:pPr>
            <w:r>
              <w:t>Address:</w:t>
            </w:r>
          </w:p>
          <w:p w:rsidR="000463D0" w14:paraId="7DAC7F8E" w14:textId="25BF1036">
            <w:pPr>
              <w:tabs>
                <w:tab w:val="left" w:pos="4320"/>
              </w:tabs>
            </w:pPr>
            <w:r>
              <w:rPr>
                <w:rFonts w:ascii="Times New Roman" w:eastAsia="Times New Roman" w:hAnsi="Times New Roman" w:cs="Times New Roman"/>
                <w:b w:val="0"/>
                <w:i w:val="0"/>
                <w:vanish w:val="0"/>
                <w:color w:val="auto"/>
                <w:sz w:val="24"/>
                <w:u w:val="none"/>
                <w:bdr w:val="none" w:sz="0" w:space="0" w:color="auto"/>
              </w:rPr>
              <w:t>[Stockholder Street]</w:t>
            </w:r>
          </w:p>
          <w:p w:rsidR="00E92D72" w14:paraId="2DDDBBC3" w14:textId="2ABB7D28">
            <w:pPr>
              <w:tabs>
                <w:tab w:val="left" w:pos="4320"/>
              </w:tabs>
            </w:pPr>
            <w:r>
              <w:rPr>
                <w:rFonts w:ascii="Times New Roman" w:eastAsia="Times New Roman" w:hAnsi="Times New Roman" w:cs="Times New Roman"/>
                <w:b w:val="0"/>
                <w:i w:val="0"/>
                <w:vanish w:val="0"/>
                <w:color w:val="auto"/>
                <w:sz w:val="24"/>
                <w:u w:val="none"/>
                <w:bdr w:val="none" w:sz="0" w:space="0" w:color="auto"/>
              </w:rPr>
              <w:t>[Stockholder City]</w:t>
            </w:r>
            <w:r w:rsidR="00EB69D7">
              <w:t xml:space="preserve">, </w:t>
            </w:r>
            <w:r>
              <w:rPr>
                <w:rFonts w:ascii="Times New Roman" w:eastAsia="Times New Roman" w:hAnsi="Times New Roman" w:cs="Times New Roman"/>
                <w:b w:val="0"/>
                <w:i w:val="0"/>
                <w:vanish w:val="0"/>
                <w:color w:val="auto"/>
                <w:sz w:val="24"/>
                <w:u w:val="none"/>
                <w:bdr w:val="none" w:sz="0" w:space="0" w:color="auto"/>
              </w:rPr>
              <w:t>[Stockholder State]</w:t>
            </w:r>
            <w:r w:rsidR="00EB69D7">
              <w:t xml:space="preserve"> </w:t>
            </w:r>
            <w:r>
              <w:rPr>
                <w:rFonts w:ascii="Times New Roman" w:eastAsia="Times New Roman" w:hAnsi="Times New Roman" w:cs="Times New Roman"/>
                <w:b w:val="0"/>
                <w:i w:val="0"/>
                <w:vanish w:val="0"/>
                <w:color w:val="auto"/>
                <w:sz w:val="24"/>
                <w:u w:val="none"/>
                <w:bdr w:val="none" w:sz="0" w:space="0" w:color="auto"/>
              </w:rPr>
              <w:t>[Stockholder Zipcode]</w:t>
            </w:r>
          </w:p>
          <w:p w:rsidR="00E92D72" w14:paraId="1687B574" w14:textId="741C5317">
            <w:pPr>
              <w:tabs>
                <w:tab w:val="left" w:pos="4320"/>
              </w:tabs>
            </w:pPr>
          </w:p>
        </w:tc>
      </w:tr>
    </w:tbl>
    <w:p w:rsidR="000463D0" w14:paraId="5977F065" w14:textId="77777777">
      <w:pPr>
        <w:pStyle w:val="BodyText"/>
      </w:pPr>
    </w:p>
    <w:p w:rsidR="000463D0" w:rsidP="002D6522" w14:paraId="694E3E36" w14:textId="77777777">
      <w:pPr>
        <w:pStyle w:val="Centerbu"/>
        <w:sectPr>
          <w:footerReference w:type="default" r:id="rId14"/>
          <w:headerReference w:type="first" r:id="rId15"/>
          <w:footerReference w:type="first" r:id="rId16"/>
          <w:pgSz w:w="12240" w:h="15840" w:code="1"/>
          <w:pgMar w:top="1440" w:right="1440" w:bottom="1440" w:left="1440" w:header="720" w:footer="576" w:gutter="0"/>
          <w:pgNumType w:start="1"/>
          <w:cols w:space="720"/>
          <w:formProt w:val="0"/>
          <w:titlePg/>
          <w:docGrid w:linePitch="360"/>
        </w:sectPr>
      </w:pPr>
    </w:p>
    <w:p w:rsidR="00DC7AE5" w:rsidRPr="00DC7AE5" w:rsidP="00DC7AE5" w14:paraId="15EC9F68" w14:textId="080975AA">
      <w:pPr>
        <w:pStyle w:val="CenterTextBoldUnd"/>
        <w:spacing w:before="0"/>
        <w:rPr>
          <w:u w:val="none"/>
        </w:rPr>
      </w:pPr>
      <w:bookmarkStart w:id="0" w:name="_Hlk132717577"/>
      <w:r w:rsidRPr="00DC7AE5">
        <w:rPr>
          <w:u w:val="none"/>
        </w:rPr>
        <w:t>ATTACHMENT I</w:t>
      </w:r>
    </w:p>
    <w:p w:rsidR="00DC7AE5" w:rsidRPr="00522D04" w:rsidP="00DC7AE5" w14:paraId="311CC91D" w14:textId="29F48C86">
      <w:pPr>
        <w:pStyle w:val="CenterTextBold"/>
      </w:pPr>
      <w:r>
        <w:t>EXCLUDED INTELLECTUAL PROPERTY</w:t>
      </w:r>
    </w:p>
    <w:bookmarkEnd w:id="0"/>
    <w:p w:rsidR="00DC7AE5" w:rsidRPr="00522D04" w:rsidP="00DC7AE5" w14:paraId="385C337B" w14:textId="77777777"/>
    <w:tbl>
      <w:tblPr>
        <w:tblW w:w="9936" w:type="dxa"/>
        <w:tblLayout w:type="fixed"/>
        <w:tblLook w:val="0000"/>
      </w:tblPr>
      <w:tblGrid>
        <w:gridCol w:w="3312"/>
        <w:gridCol w:w="6624"/>
      </w:tblGrid>
      <w:tr w14:paraId="013964E4" w14:textId="77777777" w:rsidTr="000C788C">
        <w:tblPrEx>
          <w:tblW w:w="9936" w:type="dxa"/>
          <w:tblLayout w:type="fixed"/>
          <w:tblLook w:val="0000"/>
        </w:tblPrEx>
        <w:tc>
          <w:tcPr>
            <w:tcW w:w="3312" w:type="dxa"/>
            <w:vAlign w:val="bottom"/>
          </w:tcPr>
          <w:p w:rsidR="00DC7AE5" w:rsidRPr="00522D04" w:rsidP="00836154" w14:paraId="442FB646" w14:textId="77777777">
            <w:pPr>
              <w:pStyle w:val="TableStyle"/>
              <w:pBdr>
                <w:bottom w:val="single" w:sz="4" w:space="1" w:color="auto"/>
              </w:pBdr>
              <w:spacing w:before="60" w:after="60"/>
              <w:jc w:val="center"/>
            </w:pPr>
            <w:r w:rsidRPr="00522D04">
              <w:t>Title</w:t>
            </w:r>
          </w:p>
        </w:tc>
        <w:tc>
          <w:tcPr>
            <w:tcW w:w="6624" w:type="dxa"/>
            <w:vAlign w:val="bottom"/>
          </w:tcPr>
          <w:p w:rsidR="00DC7AE5" w:rsidRPr="00522D04" w:rsidP="00836154" w14:paraId="73DD05EE" w14:textId="569835A8">
            <w:pPr>
              <w:pStyle w:val="TableStyle"/>
              <w:pBdr>
                <w:bottom w:val="single" w:sz="4" w:space="1" w:color="auto"/>
              </w:pBdr>
              <w:spacing w:before="60" w:after="60"/>
              <w:jc w:val="center"/>
            </w:pPr>
            <w:r w:rsidRPr="00522D04">
              <w:t>D</w:t>
            </w:r>
            <w:r>
              <w:t>escription</w:t>
            </w:r>
          </w:p>
        </w:tc>
      </w:tr>
      <w:tr w14:paraId="214976B4" w14:textId="77777777" w:rsidTr="004259CE">
        <w:tblPrEx>
          <w:tblW w:w="9936" w:type="dxa"/>
          <w:tblLayout w:type="fixed"/>
          <w:tblLook w:val="0000"/>
        </w:tblPrEx>
        <w:tc>
          <w:tcPr>
            <w:tcW w:w="3312" w:type="dxa"/>
          </w:tcPr>
          <w:p w:rsidR="00DC7AE5" w:rsidRPr="00522D04" w:rsidP="00836154" w14:paraId="11E021D3" w14:textId="026D08DE">
            <w:pPr>
              <w:pStyle w:val="TableStyle"/>
              <w:spacing w:before="60" w:after="60"/>
            </w:pPr>
          </w:p>
        </w:tc>
        <w:tc>
          <w:tcPr>
            <w:tcW w:w="6624" w:type="dxa"/>
          </w:tcPr>
          <w:p w:rsidR="00DC7AE5" w:rsidRPr="00522D04" w:rsidP="00836154" w14:paraId="2DAEADAC" w14:textId="2BF9DBC8">
            <w:pPr>
              <w:pStyle w:val="TableStyle"/>
              <w:spacing w:before="60" w:after="60"/>
            </w:pPr>
          </w:p>
        </w:tc>
      </w:tr>
      <w:tr w14:paraId="47639BDE" w14:textId="77777777" w:rsidTr="00836154">
        <w:tblPrEx>
          <w:tblW w:w="9936" w:type="dxa"/>
          <w:tblLayout w:type="fixed"/>
          <w:tblLook w:val="0000"/>
        </w:tblPrEx>
        <w:trPr>
          <w:trHeight w:val="1188"/>
        </w:trPr>
        <w:tc>
          <w:tcPr>
            <w:tcW w:w="9936" w:type="dxa"/>
            <w:gridSpan w:val="2"/>
          </w:tcPr>
          <w:p w:rsidR="00DC7AE5" w:rsidRPr="00522D04" w:rsidP="00836154" w14:paraId="1A5B9B5A" w14:textId="3F462E5A">
            <w:pPr>
              <w:pStyle w:val="TableStyle"/>
              <w:spacing w:before="60" w:after="60"/>
            </w:pPr>
          </w:p>
        </w:tc>
      </w:tr>
    </w:tbl>
    <w:p w:rsidR="002711A9" w14:paraId="15F04A30" w14:textId="77777777">
      <w:pPr>
        <w:pStyle w:val="BodyText"/>
      </w:pPr>
    </w:p>
    <w:sectPr>
      <w:footerReference w:type="default" r:id="rId17"/>
      <w:footerReference w:type="first" r:id="rId18"/>
      <w:pgSz w:w="12240" w:h="15840" w:code="1"/>
      <w:pgMar w:top="1440" w:right="1440" w:bottom="1440" w:left="1440" w:header="720" w:footer="576" w:gutter="0"/>
      <w:pgNumType w:start="1"/>
      <w:cols w:space="720"/>
      <w:formProt w:val="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sig w:usb0="00000000" w:usb1="00000000" w:usb2="00000000" w:usb3="00000000" w:csb0="00000001" w:csb1="00000000"/>
  </w:font>
  <w:font w:name="@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56E8A" w14:paraId="7E2E366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729ED" w14:paraId="2C5288E7" w14:textId="4BB46E3D">
    <w:pPr>
      <w:pStyle w:val="Footer"/>
      <w:rPr>
        <w:noProof/>
        <w:sz w:val="20"/>
      </w:rPr>
    </w:pPr>
    <w:r>
      <w:rPr>
        <w:noProof/>
        <w:sz w:val="20"/>
      </w:rPr>
      <w:fldChar w:fldCharType="begin"/>
    </w:r>
    <w:r>
      <w:rPr>
        <w:noProof/>
        <w:sz w:val="20"/>
      </w:rPr>
      <w:instrText xml:space="preserve"> PAGE </w:instrText>
    </w:r>
    <w:r>
      <w:rPr>
        <w:noProof/>
        <w:sz w:val="20"/>
      </w:rPr>
      <w:fldChar w:fldCharType="separate"/>
    </w:r>
    <w:r>
      <w:rPr>
        <w:noProof/>
        <w:sz w:val="20"/>
      </w:rPr>
      <w:t>3</w:t>
    </w:r>
    <w:r>
      <w:rPr>
        <w:noProof/>
        <w:sz w:val="20"/>
      </w:rPr>
      <w:fldChar w:fldCharType="end"/>
    </w:r>
  </w:p>
  <w:p w:rsidR="00CD5BCD" w:rsidP="00E1587A" w14:paraId="5229309A" w14:textId="3C8D7B4E">
    <w:pPr>
      <w:pStyle w:val="FooterReference"/>
      <w:rPr>
        <w:noProo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729ED" w14:paraId="04ECCB4E" w14:textId="6A3104C7">
    <w:pPr>
      <w:pStyle w:val="Footer"/>
      <w:rPr>
        <w:noProof/>
        <w:sz w:val="20"/>
      </w:rPr>
    </w:pPr>
    <w:r>
      <w:rPr>
        <w:noProof/>
        <w:sz w:val="20"/>
      </w:rPr>
      <w:fldChar w:fldCharType="begin"/>
    </w:r>
    <w:r>
      <w:rPr>
        <w:noProof/>
        <w:sz w:val="20"/>
      </w:rPr>
      <w:instrText xml:space="preserve"> PAGE </w:instrText>
    </w:r>
    <w:r>
      <w:rPr>
        <w:noProof/>
        <w:sz w:val="20"/>
      </w:rPr>
      <w:fldChar w:fldCharType="separate"/>
    </w:r>
    <w:r>
      <w:rPr>
        <w:noProof/>
        <w:sz w:val="20"/>
      </w:rPr>
      <w:t>1</w:t>
    </w:r>
    <w:r>
      <w:rPr>
        <w:noProof/>
        <w:sz w:val="20"/>
      </w:rPr>
      <w:fldChar w:fldCharType="end"/>
    </w:r>
  </w:p>
  <w:p w:rsidR="00CD5BCD" w:rsidP="00E1587A" w14:paraId="3627CD1B" w14:textId="1AC04431">
    <w:pPr>
      <w:pStyle w:val="FooterReference"/>
      <w:rPr>
        <w:noProof/>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729ED" w14:paraId="235C9636" w14:textId="77777777">
    <w:pPr>
      <w:pStyle w:val="Footer"/>
    </w:pPr>
    <w:r>
      <w:t>-</w:t>
    </w:r>
    <w:r>
      <w:rPr>
        <w:noProof/>
      </w:rPr>
      <w:fldChar w:fldCharType="begin"/>
    </w:r>
    <w:r>
      <w:rPr>
        <w:noProof/>
      </w:rPr>
      <w:instrText xml:space="preserve"> PAGE </w:instrText>
    </w:r>
    <w:r>
      <w:rPr>
        <w:noProof/>
      </w:rPr>
      <w:fldChar w:fldCharType="separate"/>
    </w:r>
    <w:r>
      <w:rPr>
        <w:noProof/>
      </w:rPr>
      <w:t>1</w:t>
    </w:r>
    <w:r>
      <w:rPr>
        <w:noProof/>
      </w:rPr>
      <w:fldChar w:fldCharType="end"/>
    </w:r>
    <w:r>
      <w:t>-</w:t>
    </w:r>
  </w:p>
  <w:p w:rsidR="00636EA5" w:rsidP="00636EA5" w14:paraId="31FB626B" w14:textId="21DD710C">
    <w:pPr>
      <w:pStyle w:val="Footer"/>
      <w:spacing w:line="240" w:lineRule="exact"/>
      <w:jc w:val="left"/>
    </w:pPr>
    <w:r w:rsidRPr="00636EA5">
      <w:rPr>
        <w:rStyle w:val="zzmpTrailerItem"/>
      </w:rPr>
      <w:t>99407015.4 0099815-10002</w:t>
    </w:r>
    <w:r w:rsidRPr="00636EA5">
      <w:t xml:space="preserve"> </w:t>
    </w:r>
  </w:p>
  <w:p w:rsidR="00B0406B" w:rsidP="00E1587A" w14:paraId="4746B00D" w14:textId="1CF97823">
    <w:pPr>
      <w:pStyle w:val="FooterReferenc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729ED" w:rsidP="00F34509" w14:paraId="383FFE03" w14:textId="2DA9E3A8">
    <w:pPr>
      <w:pStyle w:val="FooterSigPage"/>
    </w:pPr>
    <w:r>
      <w:t>[</w:t>
    </w:r>
    <w:r w:rsidRPr="0074732B" w:rsidR="00782C45">
      <w:rPr>
        <w:i/>
        <w:iCs/>
      </w:rPr>
      <w:t>Signature Page to Intellectual Property Assignment Agreement</w:t>
    </w:r>
    <w:r>
      <w:t>]</w:t>
    </w:r>
  </w:p>
  <w:p w:rsidR="00CD5BCD" w:rsidP="00E1587A" w14:paraId="698F76D3" w14:textId="29828F4A">
    <w:pPr>
      <w:pStyle w:val="FooterReferenc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729ED" w:rsidRPr="00AA4B4D" w:rsidP="00E1587A" w14:paraId="7949B71E" w14:textId="10BFC2AF">
    <w:pPr>
      <w:pStyle w:val="FooterReferenc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0406B" w:rsidRPr="003F6C1D" w:rsidP="00E1587A" w14:paraId="3FB8A911" w14:textId="279C5AEA">
    <w:pPr>
      <w:pStyle w:val="FooterReference"/>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56E8A" w14:paraId="2BD4475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56E8A" w14:paraId="148588C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56E8A" w14:paraId="316DE788"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729ED" w14:paraId="32F777C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0D1A2252"/>
    <w:lvl w:ilvl="0">
      <w:start w:val="1"/>
      <w:numFmt w:val="decimal"/>
      <w:lvlText w:val="%1."/>
      <w:lvlJc w:val="left"/>
      <w:pPr>
        <w:tabs>
          <w:tab w:val="num" w:pos="1800"/>
        </w:tabs>
        <w:ind w:left="1800" w:hanging="360"/>
      </w:pPr>
      <w:rPr>
        <w:rFonts w:cs="Times New Roman"/>
      </w:rPr>
    </w:lvl>
  </w:abstractNum>
  <w:abstractNum w:abstractNumId="1">
    <w:nsid w:val="FFFFFF7D"/>
    <w:multiLevelType w:val="singleLevel"/>
    <w:tmpl w:val="D2688F5A"/>
    <w:lvl w:ilvl="0">
      <w:start w:val="1"/>
      <w:numFmt w:val="decimal"/>
      <w:lvlText w:val="%1."/>
      <w:lvlJc w:val="left"/>
      <w:pPr>
        <w:tabs>
          <w:tab w:val="num" w:pos="1440"/>
        </w:tabs>
        <w:ind w:left="1440" w:hanging="360"/>
      </w:pPr>
      <w:rPr>
        <w:rFonts w:cs="Times New Roman"/>
      </w:rPr>
    </w:lvl>
  </w:abstractNum>
  <w:abstractNum w:abstractNumId="2">
    <w:nsid w:val="FFFFFF7E"/>
    <w:multiLevelType w:val="singleLevel"/>
    <w:tmpl w:val="A246CF64"/>
    <w:lvl w:ilvl="0">
      <w:start w:val="1"/>
      <w:numFmt w:val="decimal"/>
      <w:lvlText w:val="%1."/>
      <w:lvlJc w:val="left"/>
      <w:pPr>
        <w:tabs>
          <w:tab w:val="num" w:pos="1080"/>
        </w:tabs>
        <w:ind w:left="1080" w:hanging="360"/>
      </w:pPr>
      <w:rPr>
        <w:rFonts w:cs="Times New Roman"/>
      </w:rPr>
    </w:lvl>
  </w:abstractNum>
  <w:abstractNum w:abstractNumId="3">
    <w:nsid w:val="FFFFFF7F"/>
    <w:multiLevelType w:val="singleLevel"/>
    <w:tmpl w:val="30381C22"/>
    <w:lvl w:ilvl="0">
      <w:start w:val="1"/>
      <w:numFmt w:val="decimal"/>
      <w:lvlText w:val="%1."/>
      <w:lvlJc w:val="left"/>
      <w:pPr>
        <w:tabs>
          <w:tab w:val="num" w:pos="720"/>
        </w:tabs>
        <w:ind w:left="720" w:hanging="360"/>
      </w:pPr>
      <w:rPr>
        <w:rFonts w:cs="Times New Roman"/>
      </w:rPr>
    </w:lvl>
  </w:abstractNum>
  <w:abstractNum w:abstractNumId="4">
    <w:nsid w:val="FFFFFF80"/>
    <w:multiLevelType w:val="singleLevel"/>
    <w:tmpl w:val="CE485278"/>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56E12D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82C1D5C"/>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24C0642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286C0110"/>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6516832E"/>
    <w:lvl w:ilvl="0">
      <w:start w:val="1"/>
      <w:numFmt w:val="bullet"/>
      <w:lvlText w:val=""/>
      <w:lvlJc w:val="left"/>
      <w:pPr>
        <w:tabs>
          <w:tab w:val="num" w:pos="360"/>
        </w:tabs>
        <w:ind w:left="360" w:hanging="360"/>
      </w:pPr>
      <w:rPr>
        <w:rFonts w:ascii="Symbol" w:hAnsi="Symbol" w:hint="default"/>
      </w:rPr>
    </w:lvl>
  </w:abstractNum>
  <w:abstractNum w:abstractNumId="10">
    <w:nsid w:val="0A47006D"/>
    <w:multiLevelType w:val="multilevel"/>
    <w:tmpl w:val="F4AADEA6"/>
    <w:lvl w:ilvl="0">
      <w:start w:val="1"/>
      <w:numFmt w:val="upperLetter"/>
      <w:suff w:val="nothing"/>
      <w:lvlText w:val="Exhibit %1"/>
      <w:lvlJc w:val="center"/>
      <w:pPr>
        <w:ind w:firstLine="720"/>
      </w:pPr>
      <w:rPr>
        <w:rFonts w:ascii="Times New Roman Bold" w:hAnsi="Times New Roman Bold" w:cs="@SimSun" w:hint="default"/>
        <w:b/>
        <w:i w:val="0"/>
        <w:caps/>
        <w:u w:val="single"/>
      </w:rPr>
    </w:lvl>
    <w:lvl w:ilvl="1">
      <w:start w:val="0"/>
      <w:numFmt w:val="none"/>
      <w:lvlRestart w:val="0"/>
      <w:suff w:val="nothing"/>
      <w:lvlJc w:val="left"/>
      <w:pPr>
        <w:ind w:left="-720"/>
      </w:pPr>
      <w:rPr>
        <w:rFonts w:cs="@SimSun" w:hint="default"/>
      </w:rPr>
    </w:lvl>
    <w:lvl w:ilvl="2">
      <w:start w:val="1"/>
      <w:numFmt w:val="none"/>
      <w:lvlRestart w:val="0"/>
      <w:suff w:val="nothing"/>
      <w:lvlJc w:val="left"/>
      <w:pPr>
        <w:ind w:left="-720"/>
      </w:pPr>
      <w:rPr>
        <w:rFonts w:cs="@SimSun" w:hint="default"/>
      </w:rPr>
    </w:lvl>
    <w:lvl w:ilvl="3">
      <w:start w:val="0"/>
      <w:numFmt w:val="none"/>
      <w:lvlRestart w:val="0"/>
      <w:suff w:val="nothing"/>
      <w:lvlJc w:val="left"/>
      <w:pPr>
        <w:ind w:left="-720"/>
      </w:pPr>
      <w:rPr>
        <w:rFonts w:cs="@SimSun" w:hint="default"/>
      </w:rPr>
    </w:lvl>
    <w:lvl w:ilvl="4">
      <w:start w:val="0"/>
      <w:numFmt w:val="none"/>
      <w:lvlRestart w:val="0"/>
      <w:suff w:val="nothing"/>
      <w:lvlJc w:val="left"/>
      <w:pPr>
        <w:ind w:left="-720"/>
      </w:pPr>
      <w:rPr>
        <w:rFonts w:cs="@SimSun" w:hint="default"/>
      </w:rPr>
    </w:lvl>
    <w:lvl w:ilvl="5">
      <w:start w:val="1"/>
      <w:numFmt w:val="none"/>
      <w:lvlRestart w:val="0"/>
      <w:suff w:val="nothing"/>
      <w:lvlJc w:val="left"/>
      <w:pPr>
        <w:ind w:left="-720"/>
      </w:pPr>
      <w:rPr>
        <w:rFonts w:cs="@SimSun" w:hint="default"/>
      </w:rPr>
    </w:lvl>
    <w:lvl w:ilvl="6">
      <w:start w:val="0"/>
      <w:numFmt w:val="none"/>
      <w:lvlRestart w:val="0"/>
      <w:suff w:val="nothing"/>
      <w:lvlJc w:val="left"/>
      <w:pPr>
        <w:ind w:left="-720"/>
      </w:pPr>
      <w:rPr>
        <w:rFonts w:cs="@SimSun" w:hint="default"/>
      </w:rPr>
    </w:lvl>
    <w:lvl w:ilvl="7">
      <w:start w:val="0"/>
      <w:numFmt w:val="none"/>
      <w:lvlRestart w:val="0"/>
      <w:suff w:val="nothing"/>
      <w:lvlJc w:val="left"/>
      <w:pPr>
        <w:ind w:left="-720"/>
      </w:pPr>
      <w:rPr>
        <w:rFonts w:cs="@SimSun" w:hint="default"/>
      </w:rPr>
    </w:lvl>
    <w:lvl w:ilvl="8">
      <w:start w:val="0"/>
      <w:numFmt w:val="none"/>
      <w:lvlRestart w:val="0"/>
      <w:suff w:val="nothing"/>
      <w:lvlJc w:val="left"/>
      <w:pPr>
        <w:ind w:left="-720"/>
      </w:pPr>
      <w:rPr>
        <w:rFonts w:cs="@SimSun" w:hint="default"/>
      </w:rPr>
    </w:lvl>
  </w:abstractNum>
  <w:abstractNum w:abstractNumId="11">
    <w:nsid w:val="1BCA575A"/>
    <w:multiLevelType w:val="multilevel"/>
    <w:tmpl w:val="0EDECA80"/>
    <w:name w:val="zzmpExhibit||Exhibit|3|3|1|0|10|13||mpNA||mpNA||mpNA||mpNA||mpNA||mpNA||mpNA||mpNA||"/>
    <w:lvl w:ilvl="0">
      <w:start w:val="1"/>
      <w:numFmt w:val="upperLetter"/>
      <w:pStyle w:val="ExhibitL1"/>
      <w:suff w:val="nothing"/>
      <w:lvlText w:val="Exhibit %1"/>
      <w:lvlJc w:val="left"/>
      <w:pPr>
        <w:tabs>
          <w:tab w:val="num" w:pos="720"/>
        </w:tabs>
      </w:pPr>
      <w:rPr>
        <w:rFonts w:cs="Times New Roman"/>
        <w:b/>
        <w:i w:val="0"/>
        <w:caps/>
        <w:smallCaps w:val="0"/>
        <w:u w:val="single"/>
      </w:rPr>
    </w:lvl>
    <w:lvl w:ilvl="1">
      <w:start w:val="1"/>
      <w:numFmt w:val="lowerLetter"/>
      <w:lvlText w:val="(%2)"/>
      <w:lvlJc w:val="left"/>
      <w:pPr>
        <w:tabs>
          <w:tab w:val="num" w:pos="2160"/>
        </w:tabs>
        <w:ind w:firstLine="1440"/>
      </w:pPr>
      <w:rPr>
        <w:rFonts w:cs="Times New Roman"/>
        <w:b w:val="0"/>
        <w:i w:val="0"/>
        <w:caps w:val="0"/>
        <w:u w:val="none"/>
      </w:rPr>
    </w:lvl>
    <w:lvl w:ilvl="2">
      <w:start w:val="1"/>
      <w:numFmt w:val="lowerRoman"/>
      <w:lvlText w:val="(%3)"/>
      <w:lvlJc w:val="left"/>
      <w:pPr>
        <w:tabs>
          <w:tab w:val="num" w:pos="2880"/>
        </w:tabs>
        <w:ind w:firstLine="2160"/>
      </w:pPr>
      <w:rPr>
        <w:rFonts w:cs="Times New Roman"/>
        <w:b w:val="0"/>
        <w:i w:val="0"/>
        <w:caps w:val="0"/>
        <w:u w:val="none"/>
      </w:rPr>
    </w:lvl>
    <w:lvl w:ilvl="3">
      <w:start w:val="1"/>
      <w:numFmt w:val="decimal"/>
      <w:lvlText w:val="(%4)"/>
      <w:lvlJc w:val="left"/>
      <w:pPr>
        <w:tabs>
          <w:tab w:val="num" w:pos="3600"/>
        </w:tabs>
        <w:ind w:firstLine="2880"/>
      </w:pPr>
      <w:rPr>
        <w:rFonts w:cs="Times New Roman"/>
        <w:b w:val="0"/>
        <w:i w:val="0"/>
        <w:caps w:val="0"/>
        <w:u w:val="none"/>
      </w:rPr>
    </w:lvl>
    <w:lvl w:ilvl="4">
      <w:start w:val="1"/>
      <w:numFmt w:val="lowerLetter"/>
      <w:lvlText w:val="%5."/>
      <w:lvlJc w:val="left"/>
      <w:pPr>
        <w:tabs>
          <w:tab w:val="num" w:pos="4320"/>
        </w:tabs>
        <w:ind w:firstLine="3600"/>
      </w:pPr>
      <w:rPr>
        <w:rFonts w:cs="Times New Roman"/>
        <w:b w:val="0"/>
        <w:i w:val="0"/>
        <w:caps w:val="0"/>
        <w:u w:val="none"/>
      </w:rPr>
    </w:lvl>
    <w:lvl w:ilvl="5">
      <w:start w:val="1"/>
      <w:numFmt w:val="lowerRoman"/>
      <w:lvlText w:val="%6."/>
      <w:lvlJc w:val="left"/>
      <w:pPr>
        <w:tabs>
          <w:tab w:val="num" w:pos="5040"/>
        </w:tabs>
        <w:ind w:firstLine="4320"/>
      </w:pPr>
      <w:rPr>
        <w:rFonts w:cs="Times New Roman"/>
        <w:b w:val="0"/>
        <w:i w:val="0"/>
        <w:caps w:val="0"/>
        <w:u w:val="none"/>
      </w:rPr>
    </w:lvl>
    <w:lvl w:ilvl="6">
      <w:start w:val="1"/>
      <w:numFmt w:val="decimal"/>
      <w:lvlText w:val="%7)"/>
      <w:lvlJc w:val="left"/>
      <w:pPr>
        <w:tabs>
          <w:tab w:val="num" w:pos="5760"/>
        </w:tabs>
        <w:ind w:firstLine="5040"/>
      </w:pPr>
      <w:rPr>
        <w:rFonts w:cs="Times New Roman"/>
        <w:b w:val="0"/>
        <w:i w:val="0"/>
        <w:caps w:val="0"/>
        <w:u w:val="none"/>
      </w:rPr>
    </w:lvl>
    <w:lvl w:ilvl="7">
      <w:start w:val="1"/>
      <w:numFmt w:val="lowerLetter"/>
      <w:lvlText w:val="%8)"/>
      <w:lvlJc w:val="left"/>
      <w:pPr>
        <w:tabs>
          <w:tab w:val="num" w:pos="6480"/>
        </w:tabs>
        <w:ind w:firstLine="5760"/>
      </w:pPr>
      <w:rPr>
        <w:rFonts w:cs="Times New Roman"/>
        <w:b w:val="0"/>
        <w:i w:val="0"/>
        <w:caps w:val="0"/>
        <w:u w:val="none"/>
      </w:rPr>
    </w:lvl>
    <w:lvl w:ilvl="8">
      <w:start w:val="1"/>
      <w:numFmt w:val="lowerRoman"/>
      <w:lvlText w:val="%9)"/>
      <w:lvlJc w:val="left"/>
      <w:pPr>
        <w:tabs>
          <w:tab w:val="num" w:pos="7200"/>
        </w:tabs>
        <w:ind w:firstLine="6480"/>
      </w:pPr>
      <w:rPr>
        <w:rFonts w:cs="Times New Roman"/>
        <w:b w:val="0"/>
        <w:i w:val="0"/>
        <w:caps w:val="0"/>
        <w:u w:val="none"/>
      </w:rPr>
    </w:lvl>
  </w:abstractNum>
  <w:abstractNum w:abstractNumId="12">
    <w:nsid w:val="1EB53775"/>
    <w:multiLevelType w:val="hybridMultilevel"/>
    <w:tmpl w:val="A7B0A05E"/>
    <w:lvl w:ilvl="0">
      <w:start w:val="1"/>
      <w:numFmt w:val="bullet"/>
      <w:pStyle w:val="Bull1"/>
      <w:lvlText w:val=""/>
      <w:lvlJc w:val="left"/>
      <w:pPr>
        <w:tabs>
          <w:tab w:val="num" w:pos="2160"/>
        </w:tabs>
        <w:ind w:left="21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nsid w:val="5B9A6F7E"/>
    <w:multiLevelType w:val="multilevel"/>
    <w:tmpl w:val="F4AADEA6"/>
    <w:lvl w:ilvl="0">
      <w:start w:val="1"/>
      <w:numFmt w:val="upperLetter"/>
      <w:suff w:val="nothing"/>
      <w:lvlText w:val="Exhibit %1"/>
      <w:lvlJc w:val="center"/>
      <w:pPr>
        <w:ind w:firstLine="720"/>
      </w:pPr>
      <w:rPr>
        <w:rFonts w:ascii="Times New Roman Bold" w:hAnsi="Times New Roman Bold" w:cs="@SimSun" w:hint="default"/>
        <w:b/>
        <w:i w:val="0"/>
        <w:caps/>
        <w:u w:val="single"/>
      </w:rPr>
    </w:lvl>
    <w:lvl w:ilvl="1">
      <w:start w:val="0"/>
      <w:numFmt w:val="none"/>
      <w:lvlRestart w:val="0"/>
      <w:suff w:val="nothing"/>
      <w:lvlJc w:val="left"/>
      <w:pPr>
        <w:ind w:left="-720"/>
      </w:pPr>
      <w:rPr>
        <w:rFonts w:cs="@SimSun" w:hint="default"/>
      </w:rPr>
    </w:lvl>
    <w:lvl w:ilvl="2">
      <w:start w:val="1"/>
      <w:numFmt w:val="none"/>
      <w:lvlRestart w:val="0"/>
      <w:suff w:val="nothing"/>
      <w:lvlJc w:val="left"/>
      <w:pPr>
        <w:ind w:left="-720"/>
      </w:pPr>
      <w:rPr>
        <w:rFonts w:cs="@SimSun" w:hint="default"/>
      </w:rPr>
    </w:lvl>
    <w:lvl w:ilvl="3">
      <w:start w:val="0"/>
      <w:numFmt w:val="none"/>
      <w:lvlRestart w:val="0"/>
      <w:suff w:val="nothing"/>
      <w:lvlJc w:val="left"/>
      <w:pPr>
        <w:ind w:left="-720"/>
      </w:pPr>
      <w:rPr>
        <w:rFonts w:cs="@SimSun" w:hint="default"/>
      </w:rPr>
    </w:lvl>
    <w:lvl w:ilvl="4">
      <w:start w:val="0"/>
      <w:numFmt w:val="none"/>
      <w:lvlRestart w:val="0"/>
      <w:suff w:val="nothing"/>
      <w:lvlJc w:val="left"/>
      <w:pPr>
        <w:ind w:left="-720"/>
      </w:pPr>
      <w:rPr>
        <w:rFonts w:cs="@SimSun" w:hint="default"/>
      </w:rPr>
    </w:lvl>
    <w:lvl w:ilvl="5">
      <w:start w:val="1"/>
      <w:numFmt w:val="none"/>
      <w:lvlRestart w:val="0"/>
      <w:suff w:val="nothing"/>
      <w:lvlJc w:val="left"/>
      <w:pPr>
        <w:ind w:left="-720"/>
      </w:pPr>
      <w:rPr>
        <w:rFonts w:cs="@SimSun" w:hint="default"/>
      </w:rPr>
    </w:lvl>
    <w:lvl w:ilvl="6">
      <w:start w:val="0"/>
      <w:numFmt w:val="none"/>
      <w:lvlRestart w:val="0"/>
      <w:suff w:val="nothing"/>
      <w:lvlJc w:val="left"/>
      <w:pPr>
        <w:ind w:left="-720"/>
      </w:pPr>
      <w:rPr>
        <w:rFonts w:cs="@SimSun" w:hint="default"/>
      </w:rPr>
    </w:lvl>
    <w:lvl w:ilvl="7">
      <w:start w:val="0"/>
      <w:numFmt w:val="none"/>
      <w:lvlRestart w:val="0"/>
      <w:suff w:val="nothing"/>
      <w:lvlJc w:val="left"/>
      <w:pPr>
        <w:ind w:left="-720"/>
      </w:pPr>
      <w:rPr>
        <w:rFonts w:cs="@SimSun" w:hint="default"/>
      </w:rPr>
    </w:lvl>
    <w:lvl w:ilvl="8">
      <w:start w:val="0"/>
      <w:numFmt w:val="none"/>
      <w:lvlRestart w:val="0"/>
      <w:suff w:val="nothing"/>
      <w:lvlJc w:val="left"/>
      <w:pPr>
        <w:ind w:left="-720"/>
      </w:pPr>
      <w:rPr>
        <w:rFonts w:cs="@SimSun" w:hint="default"/>
      </w:rPr>
    </w:lvl>
  </w:abstractNum>
  <w:abstractNum w:abstractNumId="14">
    <w:nsid w:val="5C6B3137"/>
    <w:multiLevelType w:val="multilevel"/>
    <w:tmpl w:val="F4AADEA6"/>
    <w:lvl w:ilvl="0">
      <w:start w:val="1"/>
      <w:numFmt w:val="upperLetter"/>
      <w:suff w:val="nothing"/>
      <w:lvlText w:val="Exhibit %1"/>
      <w:lvlJc w:val="center"/>
      <w:pPr>
        <w:ind w:firstLine="720"/>
      </w:pPr>
      <w:rPr>
        <w:rFonts w:ascii="Times New Roman Bold" w:hAnsi="Times New Roman Bold" w:cs="@SimSun" w:hint="default"/>
        <w:b/>
        <w:i w:val="0"/>
        <w:caps/>
        <w:u w:val="single"/>
      </w:rPr>
    </w:lvl>
    <w:lvl w:ilvl="1">
      <w:start w:val="0"/>
      <w:numFmt w:val="none"/>
      <w:lvlRestart w:val="0"/>
      <w:suff w:val="nothing"/>
      <w:lvlJc w:val="left"/>
      <w:pPr>
        <w:ind w:left="-720"/>
      </w:pPr>
      <w:rPr>
        <w:rFonts w:cs="@SimSun" w:hint="default"/>
      </w:rPr>
    </w:lvl>
    <w:lvl w:ilvl="2">
      <w:start w:val="1"/>
      <w:numFmt w:val="none"/>
      <w:lvlRestart w:val="0"/>
      <w:suff w:val="nothing"/>
      <w:lvlJc w:val="left"/>
      <w:pPr>
        <w:ind w:left="-720"/>
      </w:pPr>
      <w:rPr>
        <w:rFonts w:cs="@SimSun" w:hint="default"/>
      </w:rPr>
    </w:lvl>
    <w:lvl w:ilvl="3">
      <w:start w:val="0"/>
      <w:numFmt w:val="none"/>
      <w:lvlRestart w:val="0"/>
      <w:suff w:val="nothing"/>
      <w:lvlJc w:val="left"/>
      <w:pPr>
        <w:ind w:left="-720"/>
      </w:pPr>
      <w:rPr>
        <w:rFonts w:cs="@SimSun" w:hint="default"/>
      </w:rPr>
    </w:lvl>
    <w:lvl w:ilvl="4">
      <w:start w:val="0"/>
      <w:numFmt w:val="none"/>
      <w:lvlRestart w:val="0"/>
      <w:suff w:val="nothing"/>
      <w:lvlJc w:val="left"/>
      <w:pPr>
        <w:ind w:left="-720"/>
      </w:pPr>
      <w:rPr>
        <w:rFonts w:cs="@SimSun" w:hint="default"/>
      </w:rPr>
    </w:lvl>
    <w:lvl w:ilvl="5">
      <w:start w:val="1"/>
      <w:numFmt w:val="none"/>
      <w:lvlRestart w:val="0"/>
      <w:suff w:val="nothing"/>
      <w:lvlJc w:val="left"/>
      <w:pPr>
        <w:ind w:left="-720"/>
      </w:pPr>
      <w:rPr>
        <w:rFonts w:cs="@SimSun" w:hint="default"/>
      </w:rPr>
    </w:lvl>
    <w:lvl w:ilvl="6">
      <w:start w:val="0"/>
      <w:numFmt w:val="none"/>
      <w:lvlRestart w:val="0"/>
      <w:suff w:val="nothing"/>
      <w:lvlJc w:val="left"/>
      <w:pPr>
        <w:ind w:left="-720"/>
      </w:pPr>
      <w:rPr>
        <w:rFonts w:cs="@SimSun" w:hint="default"/>
      </w:rPr>
    </w:lvl>
    <w:lvl w:ilvl="7">
      <w:start w:val="0"/>
      <w:numFmt w:val="none"/>
      <w:lvlRestart w:val="0"/>
      <w:suff w:val="nothing"/>
      <w:lvlJc w:val="left"/>
      <w:pPr>
        <w:ind w:left="-720"/>
      </w:pPr>
      <w:rPr>
        <w:rFonts w:cs="@SimSun" w:hint="default"/>
      </w:rPr>
    </w:lvl>
    <w:lvl w:ilvl="8">
      <w:start w:val="0"/>
      <w:numFmt w:val="none"/>
      <w:lvlRestart w:val="0"/>
      <w:suff w:val="nothing"/>
      <w:lvlJc w:val="left"/>
      <w:pPr>
        <w:ind w:left="-720"/>
      </w:pPr>
      <w:rPr>
        <w:rFonts w:cs="@SimSun" w:hint="default"/>
      </w:rPr>
    </w:lvl>
  </w:abstractNum>
  <w:abstractNum w:abstractNumId="15">
    <w:nsid w:val="5FF74A1C"/>
    <w:multiLevelType w:val="multilevel"/>
    <w:tmpl w:val="311A3D26"/>
    <w:name w:val="zzmpTabbed||Tabbed|2|3|1|1|12|33||1|12|1||1|12|0||1|12|0||1|12|0||1|12|0||1|12|0||1|12|0||1|12|0||"/>
    <w:lvl w:ilvl="0">
      <w:start w:val="1"/>
      <w:numFmt w:val="decimal"/>
      <w:pStyle w:val="TabbedL1"/>
      <w:lvlText w:val="%1."/>
      <w:lvlJc w:val="left"/>
      <w:pPr>
        <w:tabs>
          <w:tab w:val="num" w:pos="720"/>
        </w:tabs>
        <w:ind w:left="720" w:hanging="720"/>
      </w:pPr>
      <w:rPr>
        <w:rFonts w:cs="Times New Roman"/>
        <w:b/>
        <w:i w:val="0"/>
        <w:caps w:val="0"/>
        <w:u w:val="none"/>
      </w:rPr>
    </w:lvl>
    <w:lvl w:ilvl="1">
      <w:start w:val="1"/>
      <w:numFmt w:val="lowerLetter"/>
      <w:pStyle w:val="TabbedL2"/>
      <w:lvlText w:val="(%2)"/>
      <w:lvlJc w:val="left"/>
      <w:pPr>
        <w:tabs>
          <w:tab w:val="num" w:pos="1440"/>
        </w:tabs>
        <w:ind w:firstLine="720"/>
      </w:pPr>
      <w:rPr>
        <w:rFonts w:cs="Times New Roman"/>
        <w:b w:val="0"/>
        <w:i w:val="0"/>
        <w:caps w:val="0"/>
        <w:u w:val="none"/>
      </w:rPr>
    </w:lvl>
    <w:lvl w:ilvl="2">
      <w:start w:val="1"/>
      <w:numFmt w:val="lowerRoman"/>
      <w:lvlText w:val="(%3)"/>
      <w:lvlJc w:val="left"/>
      <w:pPr>
        <w:tabs>
          <w:tab w:val="num" w:pos="2160"/>
        </w:tabs>
        <w:ind w:firstLine="1440"/>
      </w:pPr>
      <w:rPr>
        <w:rFonts w:cs="Times New Roman"/>
        <w:b w:val="0"/>
        <w:i w:val="0"/>
        <w:caps w:val="0"/>
        <w:u w:val="none"/>
      </w:rPr>
    </w:lvl>
    <w:lvl w:ilvl="3">
      <w:start w:val="1"/>
      <w:numFmt w:val="lowerLetter"/>
      <w:pStyle w:val="TabbedL4"/>
      <w:lvlText w:val="(%4)"/>
      <w:lvlJc w:val="left"/>
      <w:pPr>
        <w:tabs>
          <w:tab w:val="num" w:pos="1440"/>
        </w:tabs>
        <w:ind w:firstLine="720"/>
      </w:pPr>
      <w:rPr>
        <w:rFonts w:cs="Times New Roman"/>
        <w:b w:val="0"/>
        <w:i w:val="0"/>
        <w:caps w:val="0"/>
        <w:u w:val="none"/>
      </w:rPr>
    </w:lvl>
    <w:lvl w:ilvl="4">
      <w:start w:val="1"/>
      <w:numFmt w:val="lowerLetter"/>
      <w:pStyle w:val="TabbedL5"/>
      <w:lvlText w:val="%5."/>
      <w:lvlJc w:val="left"/>
      <w:pPr>
        <w:tabs>
          <w:tab w:val="num" w:pos="4320"/>
        </w:tabs>
        <w:ind w:firstLine="3600"/>
      </w:pPr>
      <w:rPr>
        <w:rFonts w:cs="Times New Roman"/>
        <w:b w:val="0"/>
        <w:i w:val="0"/>
        <w:caps w:val="0"/>
        <w:u w:val="none"/>
      </w:rPr>
    </w:lvl>
    <w:lvl w:ilvl="5">
      <w:start w:val="1"/>
      <w:numFmt w:val="lowerRoman"/>
      <w:pStyle w:val="TabbedL6"/>
      <w:lvlText w:val="%6."/>
      <w:lvlJc w:val="left"/>
      <w:pPr>
        <w:tabs>
          <w:tab w:val="num" w:pos="5040"/>
        </w:tabs>
        <w:ind w:firstLine="4320"/>
      </w:pPr>
      <w:rPr>
        <w:rFonts w:cs="Times New Roman"/>
        <w:b w:val="0"/>
        <w:i w:val="0"/>
        <w:caps w:val="0"/>
        <w:u w:val="none"/>
      </w:rPr>
    </w:lvl>
    <w:lvl w:ilvl="6">
      <w:start w:val="1"/>
      <w:numFmt w:val="decimal"/>
      <w:pStyle w:val="TabbedL7"/>
      <w:lvlText w:val="%7)"/>
      <w:lvlJc w:val="left"/>
      <w:pPr>
        <w:tabs>
          <w:tab w:val="num" w:pos="5760"/>
        </w:tabs>
        <w:ind w:firstLine="5040"/>
      </w:pPr>
      <w:rPr>
        <w:rFonts w:cs="Times New Roman"/>
        <w:b w:val="0"/>
        <w:i w:val="0"/>
        <w:caps w:val="0"/>
        <w:u w:val="none"/>
      </w:rPr>
    </w:lvl>
    <w:lvl w:ilvl="7">
      <w:start w:val="1"/>
      <w:numFmt w:val="lowerLetter"/>
      <w:pStyle w:val="TabbedL8"/>
      <w:lvlText w:val="%8)"/>
      <w:lvlJc w:val="left"/>
      <w:pPr>
        <w:tabs>
          <w:tab w:val="num" w:pos="6480"/>
        </w:tabs>
        <w:ind w:firstLine="5760"/>
      </w:pPr>
      <w:rPr>
        <w:rFonts w:cs="Times New Roman"/>
        <w:b w:val="0"/>
        <w:i w:val="0"/>
        <w:caps w:val="0"/>
        <w:u w:val="none"/>
      </w:rPr>
    </w:lvl>
    <w:lvl w:ilvl="8">
      <w:start w:val="1"/>
      <w:numFmt w:val="lowerRoman"/>
      <w:pStyle w:val="TabbedL9"/>
      <w:lvlText w:val="%9)"/>
      <w:lvlJc w:val="left"/>
      <w:pPr>
        <w:tabs>
          <w:tab w:val="num" w:pos="7200"/>
        </w:tabs>
        <w:ind w:firstLine="6480"/>
      </w:pPr>
      <w:rPr>
        <w:rFonts w:cs="Times New Roman"/>
        <w:b w:val="0"/>
        <w:i w:val="0"/>
        <w:caps w:val="0"/>
        <w:u w:val="none"/>
      </w:rPr>
    </w:lvl>
  </w:abstractNum>
  <w:num w:numId="1">
    <w:abstractNumId w:val="15"/>
  </w:num>
  <w:num w:numId="2">
    <w:abstractNumId w:val="12"/>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1"/>
  </w:num>
  <w:num w:numId="15">
    <w:abstractNumId w:val="10"/>
  </w:num>
  <w:num w:numId="16">
    <w:abstractNumId w:val="14"/>
  </w:num>
  <w:num w:numId="17">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attachedTemplate r:id="rId1"/>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rawingGridHorizontalSpacing w:val="120"/>
  <w:displayHorizont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3D0"/>
    <w:rsid w:val="000463D0"/>
    <w:rsid w:val="00063EA3"/>
    <w:rsid w:val="000A4DCF"/>
    <w:rsid w:val="000B54FA"/>
    <w:rsid w:val="000F4FE8"/>
    <w:rsid w:val="001369A6"/>
    <w:rsid w:val="00147795"/>
    <w:rsid w:val="00151DA0"/>
    <w:rsid w:val="00244743"/>
    <w:rsid w:val="0024683A"/>
    <w:rsid w:val="00252A79"/>
    <w:rsid w:val="002711A9"/>
    <w:rsid w:val="0027273D"/>
    <w:rsid w:val="00296BF0"/>
    <w:rsid w:val="002B628D"/>
    <w:rsid w:val="002C3BE0"/>
    <w:rsid w:val="002D5956"/>
    <w:rsid w:val="002D6522"/>
    <w:rsid w:val="002D6F9C"/>
    <w:rsid w:val="002E5FBC"/>
    <w:rsid w:val="00306936"/>
    <w:rsid w:val="00306F8F"/>
    <w:rsid w:val="00320A14"/>
    <w:rsid w:val="00351356"/>
    <w:rsid w:val="003C0A10"/>
    <w:rsid w:val="003F6C1D"/>
    <w:rsid w:val="00447C63"/>
    <w:rsid w:val="00453A93"/>
    <w:rsid w:val="004C083E"/>
    <w:rsid w:val="00522D04"/>
    <w:rsid w:val="00542D69"/>
    <w:rsid w:val="00587194"/>
    <w:rsid w:val="005A25B6"/>
    <w:rsid w:val="005A4B21"/>
    <w:rsid w:val="005B6C7A"/>
    <w:rsid w:val="005C102B"/>
    <w:rsid w:val="005C53E0"/>
    <w:rsid w:val="005D2E3B"/>
    <w:rsid w:val="005E03A3"/>
    <w:rsid w:val="005E1BE6"/>
    <w:rsid w:val="005E4A35"/>
    <w:rsid w:val="005E6903"/>
    <w:rsid w:val="005F1B92"/>
    <w:rsid w:val="006269C4"/>
    <w:rsid w:val="00636EA5"/>
    <w:rsid w:val="006B1FC7"/>
    <w:rsid w:val="006B3183"/>
    <w:rsid w:val="006E23D5"/>
    <w:rsid w:val="00707241"/>
    <w:rsid w:val="0074732B"/>
    <w:rsid w:val="00775A36"/>
    <w:rsid w:val="00782C45"/>
    <w:rsid w:val="007843B6"/>
    <w:rsid w:val="00793F85"/>
    <w:rsid w:val="007F50C7"/>
    <w:rsid w:val="008275DD"/>
    <w:rsid w:val="00836154"/>
    <w:rsid w:val="008811D1"/>
    <w:rsid w:val="008B62AD"/>
    <w:rsid w:val="008C2CDB"/>
    <w:rsid w:val="008C3DC3"/>
    <w:rsid w:val="008F4D23"/>
    <w:rsid w:val="00907257"/>
    <w:rsid w:val="00914D9C"/>
    <w:rsid w:val="00956E8A"/>
    <w:rsid w:val="009D1428"/>
    <w:rsid w:val="009E591E"/>
    <w:rsid w:val="00A10B3E"/>
    <w:rsid w:val="00A356F9"/>
    <w:rsid w:val="00A5233C"/>
    <w:rsid w:val="00A57F44"/>
    <w:rsid w:val="00A70C61"/>
    <w:rsid w:val="00A93352"/>
    <w:rsid w:val="00AA4B4D"/>
    <w:rsid w:val="00AB01EB"/>
    <w:rsid w:val="00AD38CC"/>
    <w:rsid w:val="00AD6C9A"/>
    <w:rsid w:val="00B0406B"/>
    <w:rsid w:val="00B74EBE"/>
    <w:rsid w:val="00B76B50"/>
    <w:rsid w:val="00BC4772"/>
    <w:rsid w:val="00BF6534"/>
    <w:rsid w:val="00C35BFB"/>
    <w:rsid w:val="00C45B6C"/>
    <w:rsid w:val="00C729ED"/>
    <w:rsid w:val="00C80049"/>
    <w:rsid w:val="00CD5BCD"/>
    <w:rsid w:val="00D157CE"/>
    <w:rsid w:val="00D24405"/>
    <w:rsid w:val="00D26A78"/>
    <w:rsid w:val="00D34AF6"/>
    <w:rsid w:val="00D43DB7"/>
    <w:rsid w:val="00D4750B"/>
    <w:rsid w:val="00D505E1"/>
    <w:rsid w:val="00D574D8"/>
    <w:rsid w:val="00DA64AB"/>
    <w:rsid w:val="00DC12D0"/>
    <w:rsid w:val="00DC421B"/>
    <w:rsid w:val="00DC7AE5"/>
    <w:rsid w:val="00DF74FE"/>
    <w:rsid w:val="00E1587A"/>
    <w:rsid w:val="00E66873"/>
    <w:rsid w:val="00E75EC4"/>
    <w:rsid w:val="00E92D72"/>
    <w:rsid w:val="00EB69D7"/>
    <w:rsid w:val="00ED734B"/>
    <w:rsid w:val="00EE7229"/>
    <w:rsid w:val="00F30493"/>
    <w:rsid w:val="00F34509"/>
    <w:rsid w:val="00F971A2"/>
    <w:rsid w:val="00FB657E"/>
    <w:rsid w:val="00FC7279"/>
    <w:rsid w:val="00FE61D7"/>
  </w:rsids>
  <w:docVars>
    <w:docVar w:name="#DNDocID" w:val="752957804.2"/>
    <w:docVar w:name="85TrailerDate" w:val="0"/>
    <w:docVar w:name="85TrailerDateField" w:val="0"/>
    <w:docVar w:name="85TrailerDraft" w:val="0"/>
    <w:docVar w:name="85TrailerTime" w:val="0"/>
    <w:docVar w:name="85TrailerType" w:val="100"/>
    <w:docVar w:name="CurrentReferenceFormat" w:val="[DocumentNumber].[DocumentVersion]"/>
    <w:docVar w:name="DMS_Work10" w:val="0~ACTIVE||1~99407015||2~4||3~SRCompany Restricted Stock Purchase Agreement - could be used by founders||5~BLB5078||6~MEJ5512||7~WORDX||8~FADMIN||10~10/15/2019 10:24:35 PM||11~10/15/2019 9:41:03 PM||13~61342||14~False||17~view||18~MEB5216||19~MEB5216||21~True||22~True||25~0099815||26~10002||32~9999||34~0099||35~00099||60~PRACTICE MODERNIZATION||61~CORPORATE||67~NONBILLABLE||69~NON-BILLABLE||70~NONBILLABLE||74~Bridegum, Brie L.||75~Jones, Melinda E.||76~WORD 2007||77~Firm Administration||80~Bonham, Mark E.||82~docx||85~6/29/2020 7:46:52 PM||102~False||106~C:\Users\meb5216\AppData\Roaming\iManage\Work\Recent\PRACTICE MODERN (0099815-10002) - CORPORATE\SRCompany Restricted Stock Purchase Agreement - could be used by founders(99407015.4).docx||109~10/2/2020 3:45:42 PM||113~10/2/2020 3:50:08 PM||114~10/2/2020 3:50:08 PM||117~True||118~False||124~False||"/>
    <w:docVar w:name="DocumentReferencePlacement" w:val="RemoveAll"/>
    <w:docVar w:name="imProfileCustom1Description" w:val="MAYER BROWN ADMIN. DOCUMENT MANAGEMENT CLIENT"/>
    <w:docVar w:name="imProfileCustom2" w:val="12346212"/>
    <w:docVar w:name="imProfileCustom2Description" w:val="Corporate Practice Area Documents"/>
    <w:docVar w:name="imProfileDatabase" w:val="AMECURRENT"/>
    <w:docVar w:name="imProfileDocNum" w:val="752957804"/>
    <w:docVar w:name="imProfileLastSavedTime" w:val="3-May-23 09:31"/>
    <w:docVar w:name="imProfileVersion" w:val="2"/>
    <w:docVar w:name="MPDocID" w:val="99407015.4 0099815-10002"/>
    <w:docVar w:name="MPDocIDTemplate" w:val="|%n|.%v| %c-%m"/>
    <w:docVar w:name="MPDocIDTemplateDefault" w:val="|%n|.%v| %c-%m"/>
    <w:docVar w:name="NewDocStampType" w:val="1"/>
  </w:docVar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ocId w14:val="28BAB09F"/>
  <w15:docId w15:val="{FC2B5DBF-1C1E-4848-B95D-1363B4020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BodyText"/>
    <w:qFormat/>
    <w:pPr>
      <w:keepNext/>
      <w:spacing w:after="240"/>
      <w:jc w:val="center"/>
      <w:outlineLvl w:val="0"/>
    </w:pPr>
    <w:rPr>
      <w:rFonts w:ascii="Times New Roman Bold" w:hAnsi="Times New Roman Bold" w:cs="Arial"/>
      <w:b/>
      <w:bCs/>
      <w:szCs w:val="32"/>
    </w:rPr>
  </w:style>
  <w:style w:type="paragraph" w:styleId="Heading2">
    <w:name w:val="heading 2"/>
    <w:basedOn w:val="Normal"/>
    <w:next w:val="BodyText"/>
    <w:qFormat/>
    <w:pPr>
      <w:keepNext/>
      <w:spacing w:after="240"/>
      <w:ind w:left="720" w:hanging="720"/>
      <w:outlineLvl w:val="1"/>
    </w:pPr>
    <w:rPr>
      <w:rFonts w:ascii="Times New Roman Bold" w:hAnsi="Times New Roman Bold" w:cs="Arial"/>
      <w:b/>
      <w:bCs/>
      <w:iCs/>
      <w:szCs w:val="28"/>
    </w:rPr>
  </w:style>
  <w:style w:type="paragraph" w:styleId="Heading3">
    <w:name w:val="heading 3"/>
    <w:basedOn w:val="Normal"/>
    <w:next w:val="BodyText"/>
    <w:qFormat/>
    <w:pPr>
      <w:keepNext/>
      <w:spacing w:after="240"/>
      <w:ind w:left="1440" w:hanging="720"/>
      <w:outlineLvl w:val="2"/>
    </w:pPr>
    <w:rPr>
      <w:rFonts w:ascii="Times New Roman Bold" w:hAnsi="Times New Roman Bold"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40"/>
      <w:ind w:firstLine="720"/>
      <w:jc w:val="both"/>
    </w:pPr>
    <w:rPr>
      <w:szCs w:val="20"/>
    </w:rPr>
  </w:style>
  <w:style w:type="paragraph" w:customStyle="1" w:styleId="BusinessSignature">
    <w:name w:val="Business Signature"/>
    <w:basedOn w:val="Normal"/>
    <w:pPr>
      <w:tabs>
        <w:tab w:val="left" w:pos="403"/>
        <w:tab w:val="right" w:pos="4320"/>
      </w:tabs>
    </w:pPr>
    <w:rPr>
      <w:szCs w:val="20"/>
    </w:rPr>
  </w:style>
  <w:style w:type="paragraph" w:styleId="Footer">
    <w:name w:val="footer"/>
    <w:basedOn w:val="Normal"/>
    <w:pPr>
      <w:tabs>
        <w:tab w:val="center" w:pos="4680"/>
        <w:tab w:val="right" w:pos="9360"/>
      </w:tabs>
      <w:jc w:val="center"/>
    </w:pPr>
    <w:rPr>
      <w:szCs w:val="20"/>
    </w:rPr>
  </w:style>
  <w:style w:type="paragraph" w:styleId="Header">
    <w:name w:val="header"/>
    <w:basedOn w:val="Normal"/>
    <w:pPr>
      <w:tabs>
        <w:tab w:val="center" w:pos="4320"/>
        <w:tab w:val="right" w:pos="8640"/>
      </w:tabs>
    </w:pPr>
    <w:rPr>
      <w:szCs w:val="20"/>
    </w:rPr>
  </w:style>
  <w:style w:type="paragraph" w:customStyle="1" w:styleId="TitlePageDate">
    <w:name w:val="Title Page Date"/>
    <w:basedOn w:val="Normal"/>
    <w:pPr>
      <w:spacing w:before="720"/>
      <w:jc w:val="center"/>
    </w:pPr>
    <w:rPr>
      <w:b/>
      <w:caps/>
      <w:szCs w:val="20"/>
    </w:rPr>
  </w:style>
  <w:style w:type="paragraph" w:customStyle="1" w:styleId="TitlePageDocument">
    <w:name w:val="Title Page Document"/>
    <w:basedOn w:val="Normal"/>
    <w:pPr>
      <w:jc w:val="center"/>
    </w:pPr>
    <w:rPr>
      <w:b/>
      <w:bCs/>
      <w:caps/>
      <w:szCs w:val="20"/>
    </w:rPr>
  </w:style>
  <w:style w:type="paragraph" w:customStyle="1" w:styleId="TitlePageParty">
    <w:name w:val="Title Page Party"/>
    <w:basedOn w:val="Normal"/>
    <w:pPr>
      <w:spacing w:before="720"/>
      <w:jc w:val="center"/>
    </w:pPr>
    <w:rPr>
      <w:b/>
      <w:caps/>
      <w:szCs w:val="20"/>
    </w:rPr>
  </w:style>
  <w:style w:type="paragraph" w:styleId="Quote">
    <w:name w:val="Quote"/>
    <w:basedOn w:val="Normal"/>
    <w:next w:val="BodyTextContinued"/>
    <w:qFormat/>
    <w:pPr>
      <w:spacing w:after="240"/>
      <w:ind w:left="1440" w:right="1440"/>
    </w:pPr>
    <w:rPr>
      <w:szCs w:val="20"/>
    </w:rPr>
  </w:style>
  <w:style w:type="paragraph" w:customStyle="1" w:styleId="DeliveryPhrase">
    <w:name w:val="Delivery Phrase"/>
    <w:basedOn w:val="Normal"/>
    <w:next w:val="Normal"/>
    <w:pPr>
      <w:spacing w:after="240"/>
    </w:pPr>
    <w:rPr>
      <w:b/>
      <w:caps/>
      <w:szCs w:val="20"/>
    </w:rPr>
  </w:style>
  <w:style w:type="paragraph" w:customStyle="1" w:styleId="DocumentTitle">
    <w:name w:val="Document Title"/>
    <w:basedOn w:val="Normal"/>
    <w:next w:val="BodyText"/>
    <w:pPr>
      <w:spacing w:after="480"/>
      <w:jc w:val="center"/>
    </w:pPr>
    <w:rPr>
      <w:b/>
      <w:caps/>
    </w:rPr>
  </w:style>
  <w:style w:type="paragraph" w:customStyle="1" w:styleId="BodyTextContinued">
    <w:name w:val="Body Text Continued"/>
    <w:basedOn w:val="BodyText"/>
    <w:next w:val="BodyText"/>
    <w:pPr>
      <w:ind w:firstLine="0"/>
    </w:pPr>
  </w:style>
  <w:style w:type="paragraph" w:customStyle="1" w:styleId="table">
    <w:name w:val="table"/>
    <w:basedOn w:val="Normal"/>
    <w:pPr>
      <w:spacing w:before="60" w:after="60" w:line="240" w:lineRule="exact"/>
    </w:pPr>
  </w:style>
  <w:style w:type="paragraph" w:styleId="Title">
    <w:name w:val="Title"/>
    <w:basedOn w:val="Normal"/>
    <w:next w:val="BodyText"/>
    <w:qFormat/>
    <w:pPr>
      <w:spacing w:after="240"/>
      <w:jc w:val="center"/>
      <w:outlineLvl w:val="0"/>
    </w:pPr>
    <w:rPr>
      <w:rFonts w:ascii="Times New Roman Bold" w:hAnsi="Times New Roman Bold" w:cs="Arial"/>
      <w:b/>
      <w:bCs/>
      <w:szCs w:val="32"/>
    </w:rPr>
  </w:style>
  <w:style w:type="character" w:customStyle="1" w:styleId="zzmpTrailerItem">
    <w:name w:val="zzmpTrailerItem"/>
    <w:basedOn w:val="DefaultParagraphFont"/>
    <w:rsid w:val="00636EA5"/>
    <w:rPr>
      <w:rFonts w:ascii="Times New Roman" w:hAnsi="Times New Roman" w:cs="Times New Roman"/>
      <w:dstrike w:val="0"/>
      <w:noProof/>
      <w:color w:val="auto"/>
      <w:spacing w:val="0"/>
      <w:position w:val="0"/>
      <w:sz w:val="16"/>
      <w:szCs w:val="16"/>
      <w:u w:val="none"/>
      <w:effect w:val="none"/>
      <w:vertAlign w:val="baseline"/>
    </w:rPr>
  </w:style>
  <w:style w:type="paragraph" w:customStyle="1" w:styleId="Centerbu">
    <w:name w:val="Center bu"/>
    <w:basedOn w:val="BodyText"/>
    <w:autoRedefine/>
    <w:rsid w:val="002D6522"/>
    <w:pPr>
      <w:ind w:firstLine="0"/>
      <w:jc w:val="center"/>
    </w:pPr>
    <w:rPr>
      <w:smallCaps/>
      <w:sz w:val="32"/>
      <w:szCs w:val="32"/>
    </w:rPr>
  </w:style>
  <w:style w:type="paragraph" w:customStyle="1" w:styleId="Centerb06">
    <w:name w:val="Center b 0/6"/>
    <w:basedOn w:val="BodyText"/>
    <w:autoRedefine/>
    <w:rsid w:val="00E1587A"/>
    <w:pPr>
      <w:spacing w:after="120"/>
      <w:ind w:firstLine="0"/>
      <w:jc w:val="center"/>
    </w:pPr>
    <w:rPr>
      <w:rFonts w:ascii="Times New Roman Bold" w:hAnsi="Times New Roman Bold"/>
      <w:b/>
      <w:bCs/>
      <w:szCs w:val="24"/>
    </w:rPr>
  </w:style>
  <w:style w:type="paragraph" w:customStyle="1" w:styleId="Centerb">
    <w:name w:val="Center b"/>
    <w:basedOn w:val="BodyText"/>
    <w:autoRedefine/>
    <w:rsid w:val="002D6522"/>
    <w:pPr>
      <w:ind w:firstLine="0"/>
      <w:jc w:val="center"/>
    </w:pPr>
    <w:rPr>
      <w:smallCaps/>
      <w:sz w:val="32"/>
      <w:szCs w:val="32"/>
    </w:rPr>
  </w:style>
  <w:style w:type="paragraph" w:customStyle="1" w:styleId="TabbedCont1">
    <w:name w:val="Tabbed Cont 1"/>
    <w:basedOn w:val="Normal"/>
    <w:pPr>
      <w:spacing w:after="240"/>
      <w:ind w:firstLine="1440"/>
    </w:pPr>
    <w:rPr>
      <w:szCs w:val="20"/>
    </w:rPr>
  </w:style>
  <w:style w:type="paragraph" w:customStyle="1" w:styleId="TabbedCont2">
    <w:name w:val="Tabbed Cont 2"/>
    <w:basedOn w:val="TabbedCont1"/>
    <w:pPr>
      <w:ind w:firstLine="2160"/>
    </w:pPr>
  </w:style>
  <w:style w:type="paragraph" w:customStyle="1" w:styleId="TabbedCont3">
    <w:name w:val="Tabbed Cont 3"/>
    <w:basedOn w:val="TabbedCont2"/>
    <w:pPr>
      <w:ind w:firstLine="2880"/>
    </w:pPr>
  </w:style>
  <w:style w:type="paragraph" w:customStyle="1" w:styleId="TabbedCont4">
    <w:name w:val="Tabbed Cont 4"/>
    <w:basedOn w:val="TabbedCont3"/>
    <w:pPr>
      <w:ind w:firstLine="3600"/>
    </w:pPr>
  </w:style>
  <w:style w:type="paragraph" w:customStyle="1" w:styleId="TabbedCont5">
    <w:name w:val="Tabbed Cont 5"/>
    <w:basedOn w:val="TabbedCont4"/>
    <w:pPr>
      <w:ind w:firstLine="4320"/>
    </w:pPr>
  </w:style>
  <w:style w:type="paragraph" w:customStyle="1" w:styleId="TabbedCont6">
    <w:name w:val="Tabbed Cont 6"/>
    <w:basedOn w:val="TabbedCont5"/>
    <w:pPr>
      <w:ind w:firstLine="5040"/>
    </w:pPr>
  </w:style>
  <w:style w:type="paragraph" w:customStyle="1" w:styleId="TabbedCont7">
    <w:name w:val="Tabbed Cont 7"/>
    <w:basedOn w:val="TabbedCont6"/>
    <w:pPr>
      <w:ind w:firstLine="5760"/>
    </w:pPr>
  </w:style>
  <w:style w:type="paragraph" w:customStyle="1" w:styleId="TabbedCont8">
    <w:name w:val="Tabbed Cont 8"/>
    <w:basedOn w:val="TabbedCont7"/>
    <w:pPr>
      <w:ind w:firstLine="6480"/>
    </w:pPr>
  </w:style>
  <w:style w:type="paragraph" w:customStyle="1" w:styleId="TabbedCont9">
    <w:name w:val="Tabbed Cont 9"/>
    <w:basedOn w:val="TabbedCont8"/>
    <w:pPr>
      <w:ind w:firstLine="7200"/>
    </w:pPr>
  </w:style>
  <w:style w:type="paragraph" w:customStyle="1" w:styleId="TabbedL1">
    <w:name w:val="Tabbed_L1"/>
    <w:basedOn w:val="Normal"/>
    <w:next w:val="BodyText"/>
    <w:pPr>
      <w:numPr>
        <w:numId w:val="1"/>
      </w:numPr>
      <w:spacing w:after="240"/>
      <w:outlineLvl w:val="0"/>
    </w:pPr>
    <w:rPr>
      <w:b/>
      <w:szCs w:val="20"/>
    </w:rPr>
  </w:style>
  <w:style w:type="paragraph" w:customStyle="1" w:styleId="TabbedL2">
    <w:name w:val="Tabbed_L2"/>
    <w:basedOn w:val="TabbedL1"/>
    <w:next w:val="BodyText"/>
    <w:autoRedefine/>
    <w:pPr>
      <w:numPr>
        <w:ilvl w:val="1"/>
      </w:numPr>
      <w:ind w:left="0"/>
      <w:jc w:val="both"/>
      <w:outlineLvl w:val="1"/>
    </w:pPr>
    <w:rPr>
      <w:b w:val="0"/>
    </w:rPr>
  </w:style>
  <w:style w:type="paragraph" w:customStyle="1" w:styleId="TabbedL3">
    <w:name w:val="Tabbed_L3"/>
    <w:basedOn w:val="TabbedL2"/>
    <w:next w:val="BodyText"/>
    <w:autoRedefine/>
    <w:pPr>
      <w:numPr>
        <w:ilvl w:val="0"/>
        <w:numId w:val="0"/>
      </w:numPr>
      <w:ind w:firstLine="1440"/>
      <w:outlineLvl w:val="2"/>
    </w:pPr>
  </w:style>
  <w:style w:type="paragraph" w:customStyle="1" w:styleId="TabbedL4">
    <w:name w:val="Tabbed_L4"/>
    <w:basedOn w:val="TabbedL3"/>
    <w:next w:val="BodyText"/>
    <w:autoRedefine/>
    <w:pPr>
      <w:numPr>
        <w:ilvl w:val="3"/>
        <w:numId w:val="1"/>
      </w:numPr>
      <w:outlineLvl w:val="3"/>
    </w:pPr>
  </w:style>
  <w:style w:type="paragraph" w:customStyle="1" w:styleId="TabbedL5">
    <w:name w:val="Tabbed_L5"/>
    <w:basedOn w:val="TabbedL4"/>
    <w:next w:val="BodyText"/>
    <w:pPr>
      <w:numPr>
        <w:ilvl w:val="4"/>
      </w:numPr>
      <w:outlineLvl w:val="4"/>
    </w:pPr>
  </w:style>
  <w:style w:type="paragraph" w:customStyle="1" w:styleId="TabbedL6">
    <w:name w:val="Tabbed_L6"/>
    <w:basedOn w:val="TabbedL5"/>
    <w:next w:val="BodyText"/>
    <w:pPr>
      <w:numPr>
        <w:ilvl w:val="5"/>
      </w:numPr>
      <w:outlineLvl w:val="5"/>
    </w:pPr>
  </w:style>
  <w:style w:type="paragraph" w:customStyle="1" w:styleId="TabbedL7">
    <w:name w:val="Tabbed_L7"/>
    <w:basedOn w:val="TabbedL6"/>
    <w:next w:val="BodyText"/>
    <w:pPr>
      <w:numPr>
        <w:ilvl w:val="6"/>
      </w:numPr>
      <w:outlineLvl w:val="6"/>
    </w:pPr>
  </w:style>
  <w:style w:type="paragraph" w:customStyle="1" w:styleId="TabbedL8">
    <w:name w:val="Tabbed_L8"/>
    <w:basedOn w:val="TabbedL7"/>
    <w:next w:val="BodyText"/>
    <w:pPr>
      <w:numPr>
        <w:ilvl w:val="7"/>
      </w:numPr>
      <w:outlineLvl w:val="7"/>
    </w:pPr>
  </w:style>
  <w:style w:type="paragraph" w:customStyle="1" w:styleId="TabbedL9">
    <w:name w:val="Tabbed_L9"/>
    <w:basedOn w:val="TabbedL8"/>
    <w:next w:val="BodyText"/>
    <w:pPr>
      <w:numPr>
        <w:ilvl w:val="8"/>
      </w:numPr>
      <w:outlineLvl w:val="8"/>
    </w:pPr>
  </w:style>
  <w:style w:type="paragraph" w:customStyle="1" w:styleId="BT2">
    <w:name w:val="BT 2"/>
    <w:basedOn w:val="BodyText"/>
    <w:autoRedefine/>
    <w:pPr>
      <w:ind w:firstLine="1440"/>
    </w:pPr>
  </w:style>
  <w:style w:type="paragraph" w:customStyle="1" w:styleId="Center">
    <w:name w:val="Center"/>
    <w:basedOn w:val="BodyText"/>
    <w:autoRedefine/>
    <w:pPr>
      <w:ind w:firstLine="0"/>
      <w:jc w:val="center"/>
    </w:pPr>
  </w:style>
  <w:style w:type="paragraph" w:customStyle="1" w:styleId="Bull1">
    <w:name w:val="Bull1"/>
    <w:basedOn w:val="BodyTextContinued"/>
    <w:autoRedefine/>
    <w:pPr>
      <w:numPr>
        <w:numId w:val="2"/>
      </w:numPr>
      <w:tabs>
        <w:tab w:val="left" w:pos="927"/>
      </w:tabs>
      <w:ind w:left="936"/>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ace">
    <w:name w:val="Space"/>
    <w:basedOn w:val="Normal"/>
    <w:pPr>
      <w:tabs>
        <w:tab w:val="left" w:pos="4320"/>
      </w:tabs>
      <w:spacing w:line="120" w:lineRule="exact"/>
    </w:pPr>
  </w:style>
  <w:style w:type="paragraph" w:customStyle="1" w:styleId="Datesig">
    <w:name w:val="Date sig"/>
    <w:basedOn w:val="Normal"/>
    <w:pPr>
      <w:tabs>
        <w:tab w:val="left" w:pos="3600"/>
      </w:tabs>
    </w:pPr>
  </w:style>
  <w:style w:type="paragraph" w:customStyle="1" w:styleId="Norcenter">
    <w:name w:val="Nor center"/>
    <w:basedOn w:val="Normal"/>
    <w:pPr>
      <w:tabs>
        <w:tab w:val="left" w:pos="4320"/>
      </w:tabs>
      <w:jc w:val="center"/>
    </w:pPr>
  </w:style>
  <w:style w:type="paragraph" w:customStyle="1" w:styleId="Hanging1">
    <w:name w:val="Hanging 1"/>
    <w:basedOn w:val="BodyText"/>
    <w:pPr>
      <w:ind w:left="720" w:hanging="720"/>
    </w:pPr>
  </w:style>
  <w:style w:type="paragraph" w:customStyle="1" w:styleId="FooterSigPage">
    <w:name w:val="Footer Sig Page"/>
    <w:basedOn w:val="Normal"/>
    <w:autoRedefine/>
    <w:rsid w:val="00F34509"/>
    <w:pPr>
      <w:tabs>
        <w:tab w:val="left" w:pos="4320"/>
      </w:tabs>
      <w:jc w:val="center"/>
    </w:pPr>
    <w:rPr>
      <w:rFonts w:hAnsi="Times New Roman Bold"/>
      <w:bCs/>
    </w:rPr>
  </w:style>
  <w:style w:type="character" w:styleId="PageNumber">
    <w:name w:val="page number"/>
    <w:rPr>
      <w:rFonts w:cs="Times New Roman"/>
    </w:rPr>
  </w:style>
  <w:style w:type="paragraph" w:customStyle="1" w:styleId="BT1106">
    <w:name w:val="BT 11 0/6"/>
    <w:basedOn w:val="BodyText"/>
    <w:pPr>
      <w:spacing w:after="120"/>
    </w:pPr>
    <w:rPr>
      <w:sz w:val="22"/>
      <w:szCs w:val="22"/>
    </w:rPr>
  </w:style>
  <w:style w:type="paragraph" w:customStyle="1" w:styleId="Center11bu">
    <w:name w:val="Center 11 bu"/>
    <w:basedOn w:val="Centerbu"/>
    <w:rPr>
      <w:sz w:val="22"/>
      <w:szCs w:val="22"/>
    </w:rPr>
  </w:style>
  <w:style w:type="paragraph" w:customStyle="1" w:styleId="Center11b">
    <w:name w:val="Center 11 b"/>
    <w:basedOn w:val="Centerb"/>
    <w:rPr>
      <w:sz w:val="22"/>
      <w:szCs w:val="22"/>
    </w:rPr>
  </w:style>
  <w:style w:type="paragraph" w:customStyle="1" w:styleId="Hanging1106">
    <w:name w:val="Hanging 11 0/6"/>
    <w:basedOn w:val="Hanging1"/>
    <w:autoRedefine/>
    <w:pPr>
      <w:spacing w:after="120"/>
    </w:pPr>
    <w:rPr>
      <w:sz w:val="22"/>
      <w:szCs w:val="22"/>
    </w:rPr>
  </w:style>
  <w:style w:type="paragraph" w:customStyle="1" w:styleId="BT1109">
    <w:name w:val="BT 11 0/9"/>
    <w:basedOn w:val="BT1106"/>
    <w:pPr>
      <w:spacing w:after="180"/>
    </w:pPr>
  </w:style>
  <w:style w:type="paragraph" w:customStyle="1" w:styleId="Hanging1109">
    <w:name w:val="Hanging 11 0/9"/>
    <w:basedOn w:val="Hanging1106"/>
  </w:style>
  <w:style w:type="paragraph" w:customStyle="1" w:styleId="Indent110509">
    <w:name w:val="Indent 11 0.5&quot; 0/9"/>
    <w:basedOn w:val="BT1106"/>
    <w:autoRedefine/>
    <w:pPr>
      <w:spacing w:after="180"/>
      <w:ind w:left="720" w:firstLine="0"/>
    </w:pPr>
  </w:style>
  <w:style w:type="paragraph" w:customStyle="1" w:styleId="Info1109">
    <w:name w:val="Info 11 0/9"/>
    <w:basedOn w:val="BT1106"/>
    <w:autoRedefine/>
    <w:pPr>
      <w:spacing w:after="180"/>
      <w:ind w:left="4795" w:hanging="4075"/>
      <w:jc w:val="left"/>
    </w:pPr>
  </w:style>
  <w:style w:type="paragraph" w:customStyle="1" w:styleId="BT11b09">
    <w:name w:val="BT 11 b 0/9"/>
    <w:basedOn w:val="BT1109"/>
    <w:rPr>
      <w:b/>
    </w:rPr>
  </w:style>
  <w:style w:type="paragraph" w:customStyle="1" w:styleId="Center11b06">
    <w:name w:val="Center 11 b 0/6"/>
    <w:basedOn w:val="Centerb06"/>
    <w:autoRedefine/>
    <w:rPr>
      <w:sz w:val="22"/>
    </w:rPr>
  </w:style>
  <w:style w:type="paragraph" w:customStyle="1" w:styleId="ExhibitL1">
    <w:name w:val="Exhibit_L1"/>
    <w:basedOn w:val="Normal"/>
    <w:next w:val="BodyText"/>
    <w:pPr>
      <w:numPr>
        <w:numId w:val="14"/>
      </w:numPr>
      <w:spacing w:after="240"/>
      <w:jc w:val="center"/>
      <w:outlineLvl w:val="0"/>
    </w:pPr>
    <w:rPr>
      <w:szCs w:val="20"/>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customStyle="1" w:styleId="FooterReference">
    <w:name w:val="Footer Reference"/>
    <w:basedOn w:val="Footer"/>
    <w:link w:val="FooterReferenceChar"/>
    <w:semiHidden/>
    <w:rsid w:val="00B0406B"/>
    <w:pPr>
      <w:jc w:val="left"/>
    </w:pPr>
    <w:rPr>
      <w:sz w:val="16"/>
    </w:rPr>
  </w:style>
  <w:style w:type="character" w:customStyle="1" w:styleId="FooterReferenceChar">
    <w:name w:val="Footer Reference Char"/>
    <w:basedOn w:val="CommentTextChar"/>
    <w:link w:val="FooterReference"/>
    <w:semiHidden/>
    <w:rsid w:val="00B0406B"/>
    <w:rPr>
      <w:sz w:val="16"/>
    </w:rPr>
  </w:style>
  <w:style w:type="paragraph" w:customStyle="1" w:styleId="CenterTextBold">
    <w:name w:val="Center Text Bold"/>
    <w:basedOn w:val="Normal"/>
    <w:next w:val="Normal"/>
    <w:link w:val="CenterTextBoldChar"/>
    <w:rsid w:val="00DC7AE5"/>
    <w:pPr>
      <w:spacing w:before="240"/>
      <w:jc w:val="center"/>
    </w:pPr>
    <w:rPr>
      <w:b/>
      <w:szCs w:val="20"/>
    </w:rPr>
  </w:style>
  <w:style w:type="paragraph" w:customStyle="1" w:styleId="CenterTextBoldUnd">
    <w:name w:val="Center Text Bold/Und"/>
    <w:basedOn w:val="Normal"/>
    <w:next w:val="Normal"/>
    <w:rsid w:val="00DC7AE5"/>
    <w:pPr>
      <w:spacing w:before="240"/>
      <w:jc w:val="center"/>
    </w:pPr>
    <w:rPr>
      <w:b/>
      <w:szCs w:val="20"/>
      <w:u w:val="single"/>
    </w:rPr>
  </w:style>
  <w:style w:type="paragraph" w:customStyle="1" w:styleId="TableStyle">
    <w:name w:val="Table Style"/>
    <w:basedOn w:val="Normal"/>
    <w:rsid w:val="00DC7AE5"/>
    <w:rPr>
      <w:szCs w:val="20"/>
    </w:rPr>
  </w:style>
  <w:style w:type="character" w:customStyle="1" w:styleId="CenterTextBoldChar">
    <w:name w:val="Center Text Bold Char"/>
    <w:link w:val="CenterTextBold"/>
    <w:rsid w:val="00DC7AE5"/>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
<Relationships xmlns="http://schemas.openxmlformats.org/package/2006/relationships">
	<Relationship Id="rId1" Type="http://schemas.openxmlformats.org/officeDocument/2006/relationships/settings" Target="settings.xml" />
	<Relationship Id="rId10" Type="http://schemas.openxmlformats.org/officeDocument/2006/relationships/footer" Target="footer1.xml" />
	<Relationship Id="rId11" Type="http://schemas.openxmlformats.org/officeDocument/2006/relationships/footer" Target="footer2.xml" />
	<Relationship Id="rId12" Type="http://schemas.openxmlformats.org/officeDocument/2006/relationships/header" Target="header3.xml" />
	<Relationship Id="rId13" Type="http://schemas.openxmlformats.org/officeDocument/2006/relationships/footer" Target="footer3.xml" />
	<Relationship Id="rId14" Type="http://schemas.openxmlformats.org/officeDocument/2006/relationships/footer" Target="footer4.xml" />
	<Relationship Id="rId15" Type="http://schemas.openxmlformats.org/officeDocument/2006/relationships/header" Target="header4.xml" />
	<Relationship Id="rId16" Type="http://schemas.openxmlformats.org/officeDocument/2006/relationships/footer" Target="footer5.xml" />
	<Relationship Id="rId17" Type="http://schemas.openxmlformats.org/officeDocument/2006/relationships/footer" Target="footer6.xml" />
	<Relationship Id="rId18" Type="http://schemas.openxmlformats.org/officeDocument/2006/relationships/footer" Target="footer7.xml" />
	<Relationship Id="rId19" Type="http://schemas.openxmlformats.org/officeDocument/2006/relationships/theme" Target="theme/theme1.xml" />
	<Relationship Id="rId2" Type="http://schemas.openxmlformats.org/officeDocument/2006/relationships/webSettings" Target="webSettings.xml" />
	<Relationship Id="rId20" Type="http://schemas.openxmlformats.org/officeDocument/2006/relationships/numbering" Target="numbering.xml" />
	<Relationship Id="rId21" Type="http://schemas.openxmlformats.org/officeDocument/2006/relationships/styles" Target="styles.xml" />
	<Relationship Id="rId3" Type="http://schemas.openxmlformats.org/officeDocument/2006/relationships/fontTable" Target="fontTable.xml" />
	<Relationship Id="rId4" Type="http://schemas.openxmlformats.org/officeDocument/2006/relationships/customXml" Target="../customXml/item1.xml" />
	<Relationship Id="rId5" Type="http://schemas.openxmlformats.org/officeDocument/2006/relationships/customXml" Target="../customXml/item2.xml" />
	<Relationship Id="rId6" Type="http://schemas.openxmlformats.org/officeDocument/2006/relationships/customXml" Target="../customXml/item3.xml" />
	<Relationship Id="rId7" Type="http://schemas.openxmlformats.org/officeDocument/2006/relationships/customXml" Target="../customXml/item4.xml" />
	<Relationship Id="rId8" Type="http://schemas.openxmlformats.org/officeDocument/2006/relationships/header" Target="header1.xml" />
	<Relationship Id="rId9" Type="http://schemas.openxmlformats.org/officeDocument/2006/relationships/header" Target="header2.xml" />
</Relationships>
</file>

<file path=word/_rels/settings.xml.rels>&#65279;<?xml version="1.0" encoding="utf-8" standalone="yes"?>
<Relationships xmlns="http://schemas.openxmlformats.org/package/2006/relationships">
	<Relationship Id="rId1" Type="http://schemas.openxmlformats.org/officeDocument/2006/relationships/attachedTemplate" Target="file:///C:\Users\Public\Documents\MacPac\Templates\Business.dot" TargetMode="Externa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
<Relationships xmlns="http://schemas.openxmlformats.org/package/2006/relationships">
	<Relationship Id="rId1" Type="http://schemas.openxmlformats.org/officeDocument/2006/relationships/customXmlProps" Target="itemProps1.xml" />
</Relationships>
</file>

<file path=customXml/_rels/item2.xml.rels>&#65279;<?xml version="1.0" encoding="utf-8" standalone="yes"?>
<Relationships xmlns="http://schemas.openxmlformats.org/package/2006/relationships">
	<Relationship Id="rId1" Type="http://schemas.openxmlformats.org/officeDocument/2006/relationships/customXmlProps" Target="itemProps2.xml" />
</Relationships>
</file>

<file path=customXml/_rels/item3.xml.rels>&#65279;<?xml version="1.0" encoding="utf-8" standalone="yes"?>
<Relationships xmlns="http://schemas.openxmlformats.org/package/2006/relationships">
	<Relationship Id="rId1" Type="http://schemas.openxmlformats.org/officeDocument/2006/relationships/customXmlProps" Target="itemProps3.xml" />
</Relationships>
</file>

<file path=customXml/_rels/item4.xml.rels>&#65279;<?xml version="1.0" encoding="utf-8" standalone="yes"?>
<Relationships xmlns="http://schemas.openxmlformats.org/package/2006/relationships">
	<Relationship Id="rId1" Type="http://schemas.openxmlformats.org/officeDocument/2006/relationships/customXmlProps" Target="itemProps4.xml" />
</Relationships>
</file>

<file path=customXml/item1.xml>��
</file>

<file path=customXml/item2.xml><?xml version="1.0" encoding="utf-8"?>
<nl xmlns="http://www.neotalogic.com">
  <nl_version>3.14.0</nl_version>
  <nl_source>blank</nl_source>
  <nl_doc_type>self</nl_doc_type>
  <nl_doc_paths/>
  <nl_mode>studio</nl_mode>
  <variables>
    <variable var_issue_sequence="1" var_form_sequence="0">
      <variable_id>1681822971848</variable_id>
      <parent_id/>
      <parent_name/>
      <child_ids/>
      <issue>First Issue</issue>
      <issue_id>1681822932559</issue_id>
      <variable_name>DateOfFormation</variable_name>
      <data_type>Text</data_type>
      <var_named_value_display_set_id/>
      <var_named_value_display_set_name/>
      <question_text>DateOfFormation</question_text>
      <values/>
      <hint_text/>
      <default_answer/>
      <mv/>
      <form_id/>
      <folder/>
      <notes/>
      <merge_field>DateOfFormation/First Issue/</merge_field>
    </variable>
    <variable var_issue_sequence="2" var_form_sequence="0">
      <variable_id>1681823041038</variable_id>
      <parent_id/>
      <parent_name/>
      <child_ids/>
      <issue>First Issue</issue>
      <issue_id>1681822932559</issue_id>
      <variable_name>NameOfStockholder</variable_name>
      <data_type>Text</data_type>
      <var_named_value_display_set_id/>
      <var_named_value_display_set_name/>
      <question_text>NameOfStockholder</question_text>
      <values/>
      <hint_text/>
      <default_answer/>
      <mv/>
      <form_id/>
      <folder/>
      <notes/>
      <merge_field>NameOfStockholder/First Issue/</merge_field>
    </variable>
    <variable var_issue_sequence="3" var_form_sequence="0">
      <variable_id>1681823089008</variable_id>
      <parent_id/>
      <parent_name/>
      <child_ids/>
      <issue>First Issue</issue>
      <issue_id>1681822932559</issue_id>
      <variable_name>CompanyName</variable_name>
      <data_type>Text</data_type>
      <var_named_value_display_set_id/>
      <var_named_value_display_set_name/>
      <question_text>CompanyName</question_text>
      <values/>
      <hint_text/>
      <default_answer/>
      <mv/>
      <form_id/>
      <folder/>
      <notes/>
      <merge_field>CompanyName/First Issue/</merge_field>
    </variable>
    <variable var_issue_sequence="4" var_form_sequence="0">
      <variable_id>1681823136025</variable_id>
      <parent_id/>
      <parent_name/>
      <child_ids/>
      <issue>First Issue</issue>
      <issue_id>1681822932559</issue_id>
      <variable_name>AuthorizedSignatoryName</variable_name>
      <data_type>Text</data_type>
      <var_named_value_display_set_id/>
      <var_named_value_display_set_name/>
      <question_text>AuthorizedSignatoryName</question_text>
      <values/>
      <hint_text/>
      <default_answer/>
      <mv/>
      <form_id/>
      <folder/>
      <notes/>
      <merge_field>AuthorizedSignatoryName/First Issue/</merge_field>
    </variable>
    <variable var_issue_sequence="5" var_form_sequence="0">
      <variable_id>1681823174013</variable_id>
      <parent_id/>
      <parent_name/>
      <child_ids/>
      <issue>First Issue</issue>
      <issue_id>1681822932559</issue_id>
      <variable_name>AuthorizedSignatoryTitle</variable_name>
      <data_type>Text</data_type>
      <var_named_value_display_set_id/>
      <var_named_value_display_set_name/>
      <question_text>AuthorizedSignatoryTitle</question_text>
      <values/>
      <hint_text/>
      <default_answer/>
      <mv/>
      <form_id/>
      <folder/>
      <notes/>
      <merge_field>AuthorizedSignatoryTitle/First Issue/</merge_field>
    </variable>
    <variable var_issue_sequence="6" var_form_sequence="0">
      <variable_id>1681823246507</variable_id>
      <parent_id/>
      <parent_name/>
      <child_ids/>
      <issue>First Issue</issue>
      <issue_id>1681822932559</issue_id>
      <variable_name>CompanyAddressStreet</variable_name>
      <data_type>Text</data_type>
      <var_named_value_display_set_id/>
      <var_named_value_display_set_name/>
      <question_text>CompanyAddressStreet</question_text>
      <values/>
      <hint_text/>
      <default_answer/>
      <mv/>
      <form_id/>
      <folder/>
      <notes/>
      <merge_field>CompanyAddressStreet/First Issue/</merge_field>
    </variable>
    <variable var_issue_sequence="7" var_form_sequence="0">
      <variable_id>1681823273382</variable_id>
      <parent_id/>
      <parent_name/>
      <child_ids/>
      <issue>First Issue</issue>
      <issue_id>1681822932559</issue_id>
      <variable_name>CompanyAddressCity</variable_name>
      <data_type>Text</data_type>
      <var_named_value_display_set_id/>
      <var_named_value_display_set_name/>
      <question_text>CompanyAddressCity</question_text>
      <values/>
      <hint_text/>
      <default_answer/>
      <mv/>
      <form_id/>
      <folder/>
      <notes/>
      <merge_field>CompanyAddressCity/First Issue/</merge_field>
    </variable>
    <variable var_issue_sequence="8" var_form_sequence="0">
      <variable_id>1681823296744</variable_id>
      <parent_id/>
      <parent_name/>
      <child_ids/>
      <issue>First Issue</issue>
      <issue_id>1681822932559</issue_id>
      <variable_name>CompanyAddressState</variable_name>
      <data_type>Text</data_type>
      <var_named_value_display_set_id/>
      <var_named_value_display_set_name/>
      <question_text>CompanyAddressState</question_text>
      <values/>
      <hint_text/>
      <default_answer/>
      <mv/>
      <form_id/>
      <folder/>
      <notes/>
      <merge_field>CompanyAddressState/First Issue/</merge_field>
    </variable>
    <variable var_issue_sequence="9" var_form_sequence="0">
      <variable_id>1681823317714</variable_id>
      <parent_id/>
      <parent_name/>
      <child_ids/>
      <issue>First Issue</issue>
      <issue_id>1681822932559</issue_id>
      <variable_name>CompanyAddressZipcode</variable_name>
      <data_type>Text</data_type>
      <var_named_value_display_set_id/>
      <var_named_value_display_set_name/>
      <question_text>CompanyAddressZipcode</question_text>
      <values/>
      <hint_text/>
      <default_answer/>
      <mv/>
      <form_id/>
      <folder/>
      <notes/>
      <merge_field>CompanyAddressZipcode/First Issue/</merge_field>
    </variable>
    <variable var_issue_sequence="10" var_form_sequence="0">
      <variable_id>1681823409358</variable_id>
      <parent_id/>
      <parent_name/>
      <child_ids/>
      <issue>First Issue</issue>
      <issue_id>1681822932559</issue_id>
      <variable_name>StockholderAddressStreet</variable_name>
      <data_type>Text</data_type>
      <var_named_value_display_set_id/>
      <var_named_value_display_set_name/>
      <question_text>StockholderAddressStreet</question_text>
      <values/>
      <hint_text/>
      <default_answer/>
      <mv/>
      <form_id/>
      <folder/>
      <notes/>
      <merge_field>StockholderAddressStreet/First Issue/</merge_field>
    </variable>
    <variable var_issue_sequence="11" var_form_sequence="0">
      <variable_id>1681823457968</variable_id>
      <parent_id/>
      <parent_name/>
      <child_ids/>
      <issue>First Issue</issue>
      <issue_id>1681822932559</issue_id>
      <variable_name>StockholderAddressCity</variable_name>
      <data_type>Text</data_type>
      <var_named_value_display_set_id/>
      <var_named_value_display_set_name/>
      <question_text>StockholderAddressCity</question_text>
      <values/>
      <hint_text/>
      <default_answer/>
      <mv/>
      <form_id/>
      <folder/>
      <notes/>
      <merge_field>StockholderAddressCity/First Issue/</merge_field>
    </variable>
    <variable var_issue_sequence="12" var_form_sequence="0">
      <variable_id>1681823480538</variable_id>
      <parent_id/>
      <parent_name/>
      <child_ids/>
      <issue>First Issue</issue>
      <issue_id>1681822932559</issue_id>
      <variable_name>StockholderAddressState</variable_name>
      <data_type>Text</data_type>
      <var_named_value_display_set_id/>
      <var_named_value_display_set_name/>
      <question_text>StockholderAddressState</question_text>
      <values/>
      <hint_text/>
      <default_answer/>
      <mv/>
      <form_id/>
      <folder/>
      <notes/>
      <merge_field>StockholderAddressState/First Issue/</merge_field>
    </variable>
    <variable var_issue_sequence="13" var_form_sequence="0">
      <variable_id>1681823498102</variable_id>
      <parent_id/>
      <parent_name/>
      <child_ids/>
      <issue>First Issue</issue>
      <issue_id>1681822932559</issue_id>
      <variable_name>StockholderAddressZipcode</variable_name>
      <data_type>Text</data_type>
      <var_named_value_display_set_id/>
      <var_named_value_display_set_name/>
      <question_text>StockholderAddressZipcode</question_text>
      <values/>
      <hint_text/>
      <default_answer/>
      <mv/>
      <form_id/>
      <folder/>
      <notes/>
      <merge_field>StockholderAddressZipcode/First Issue/</merge_field>
    </variable>
    <variable var_issue_sequence="14" var_form_sequence="0">
      <variable_id>1681825601243</variable_id>
      <parent_id/>
      <parent_name/>
      <child_ids>
        <value>1681825654953</value>
        <value>1681825672737</value>
      </child_ids>
      <issue>First Issue</issue>
      <issue_id>1681822932559</issue_id>
      <variable_name>ExcludedIntellectualProperty</variable_name>
      <data_type>Instance</data_type>
      <var_named_value_display_set_id/>
      <var_named_value_display_set_name/>
      <question_text>What is ?</question_text>
      <values>
        <value>ExcludedIntellectualPropertyTitle</value>
        <value>ExcludedIntellectualPropertyDescription</value>
      </values>
      <hint_text/>
      <default_answer/>
      <mv>MV</mv>
      <form_id/>
      <folder/>
      <notes/>
      <merge_field/>
    </variable>
    <variable var_issue_sequence="14" var_form_sequence="0">
      <variable_id>1681825654953</variable_id>
      <parent_id>1681825601243</parent_id>
      <parent_name>ExcludedIntellectualProperty</parent_name>
      <child_ids/>
      <issue>First Issue</issue>
      <issue_id>1681822932559</issue_id>
      <variable_name>ExcludedIntellectualPropertyTitle</variable_name>
      <data_type>Text</data_type>
      <var_named_value_display_set_id/>
      <var_named_value_display_set_name/>
      <question_text>ExcludedIntellectualPropertyTitle</question_text>
      <values/>
      <hint_text/>
      <default_answer/>
      <mv/>
      <form_id/>
      <folder/>
      <notes/>
      <merge_field>ExcludedIntellectualPropertyTitle/First Issue/ExcludedIntellectualProperty</merge_field>
    </variable>
    <variable var_issue_sequence="14" var_form_sequence="0">
      <variable_id>1681825672737</variable_id>
      <parent_id>1681825601243</parent_id>
      <parent_name>ExcludedIntellectualProperty</parent_name>
      <child_ids/>
      <issue>First Issue</issue>
      <issue_id>1681822932559</issue_id>
      <variable_name>ExcludedIntellectualPropertyDescription</variable_name>
      <data_type>Text</data_type>
      <var_named_value_display_set_id/>
      <var_named_value_display_set_name/>
      <question_text>ExcludedIntellectualPropertyDescription</question_text>
      <values/>
      <hint_text/>
      <default_answer/>
      <mv/>
      <form_id/>
      <folder/>
      <notes/>
      <merge_field>ExcludedIntellectualPropertyDescription/First Issue/ExcludedIntellectualProperty</merge_field>
    </variable>
  </variables>
  <conditions/>
  <forms/>
  <issues>
    <issue issue_top_sequence="0">
      <issue_id>1681822927513</issue_id>
      <issue_name>Top Issue</issue_name>
    </issue>
    <issue issue_top_sequence="0">
      <issue_id>1681822932559</issue_id>
      <issue_name>First Issue</issue_name>
    </issue>
  </issues>
  <named_value_display_sets/>
  <deleted/>
</nl>
</file>

<file path=customXml/item3.xml>��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A07B8-F450-430C-B31E-FB70F49CF816}">
  <ds:schemaRefs>
    <ds:schemaRef ds:uri="http://www.imanage.com/work/xmlschema"/>
  </ds:schemaRefs>
</ds:datastoreItem>
</file>

<file path=customXml/itemProps2.xml><?xml version="1.0" encoding="utf-8"?>
<ds:datastoreItem xmlns:ds="http://schemas.openxmlformats.org/officeDocument/2006/customXml" ds:itemID="{EF1212FD-9FCC-4010-859D-BAE94EADF063}">
  <ds:schemaRefs>
    <ds:schemaRef ds:uri="http://www.neotalogic.com"/>
  </ds:schemaRefs>
</ds:datastoreItem>
</file>

<file path=customXml/itemProps3.xml><?xml version="1.0" encoding="utf-8"?>
<ds:datastoreItem xmlns:ds="http://schemas.openxmlformats.org/officeDocument/2006/customXml" ds:itemID="{A6D54157-8079-4088-9368-F25324E1BA66}">
  <ds:schemaRefs>
    <ds:schemaRef ds:uri="http://schemas.macroview.com.au/office"/>
    <ds:schemaRef ds:uri="http://schemas.macroview.com.au/dialogsettings"/>
  </ds:schemaRefs>
</ds:datastoreItem>
</file>

<file path=customXml/itemProps4.xml><?xml version="1.0" encoding="utf-8"?>
<ds:datastoreItem xmlns:ds="http://schemas.openxmlformats.org/officeDocument/2006/customXml" ds:itemID="{DAD37C6A-DBE2-458B-B76E-FB9E7E661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Business.dot</Template>
  <TotalTime>0</TotalTime>
  <Pages>5</Pages>
  <Words>1424</Words>
  <Characters>7973</Characters>
  <Application>Microsoft Office Word</Application>
  <DocSecurity>0</DocSecurity>
  <Lines>152</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Scoville, Richard C.</dc:creator>
  <cp:lastModifiedBy>Thomas McNeill</cp:lastModifiedBy>
  <cp:revision>2</cp:revision>
  <cp:lastPrinted>2023-03-27T22:25:00Z</cp:lastPrinted>
  <dcterms:created xsi:type="dcterms:W3CDTF">2023-05-03T14:31:00Z</dcterms:created>
  <dcterms:modified xsi:type="dcterms:W3CDTF">2023-05-03T14:31:00Z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MAIL_OWNER_ADDRESS">
    <vt:lpwstr>4AAAv2pPQheLA5WfHrJ3LtJGErg/0av7U0332Sw5nDSFDCRARJ3Xgmwcaw==</vt:lpwstr>
  </property>
  <property fmtid="{D5CDD505-2E9C-101B-9397-08002B2CF9AE}" pid="3" name="iManageFooter">
    <vt:lpwstr>#752891029v2&lt;AMECURRENT&gt; - [ECVC Draft for Automation] Restricted Stock Purchase Agreeme...docx</vt:lpwstr>
  </property>
  <property fmtid="{D5CDD505-2E9C-101B-9397-08002B2CF9AE}" pid="4" name="MAIL_MSG_ID1">
    <vt:lpwstr>UFAAkxpNJwTxbIBdxrmFqhZEOXCuNCouW1AaGHLerwMNU2AN36bgAmdiMAyb/ib5pHk0XqxCO1mYc6NR
2EItD7yAjjVfVUO2eN3ZbyGt2APLFU9W3+dfueTmnWIe2nIoWrkC4erNmPlB8HjGiVVTxWAEK11s
0lZb+X8yGWYSSdrYSeP2fMUC7kErkXvmoO0Ku+rGB6hefW8Y27fxHO88sPHs8x5bdOKQfJ2+dKmB
ugXRfyhFAhNDBjuU6</vt:lpwstr>
  </property>
  <property fmtid="{D5CDD505-2E9C-101B-9397-08002B2CF9AE}" pid="5" name="MAIL_MSG_ID2">
    <vt:lpwstr>BIWeBUtS6StYNM8ZnwXFCdc/EHoLrBT/p6X4FCk/cEiQ0AKgua1JSGgBEbb
TyQXCm5+RnZpyAa36nSeSVUFArU=</vt:lpwstr>
  </property>
  <property fmtid="{D5CDD505-2E9C-101B-9397-08002B2CF9AE}" pid="6" name="RESPONSE_SENDER_NAME">
    <vt:lpwstr>ABAAVOAfoSrQoyysqEA4pWKfinuTadgFSe0yd9oOOwBN7n8nSNBbpqRPEh1ewuew2XgW</vt:lpwstr>
  </property>
</Properties>
</file>